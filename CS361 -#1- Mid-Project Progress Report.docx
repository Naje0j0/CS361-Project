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7777777" w:rsidR="00675688" w:rsidRDefault="009B0716">
      <w:r>
        <w:rPr>
          <w:b/>
          <w:bCs/>
          <w:noProof/>
          <w:lang w:eastAsia="en-US"/>
        </w:rPr>
        <mc:AlternateContent>
          <mc:Choice Requires="wps">
            <w:drawing>
              <wp:anchor distT="0" distB="0" distL="114300" distR="114300" simplePos="0" relativeHeight="251657216" behindDoc="1" locked="0" layoutInCell="1" allowOverlap="0" wp14:anchorId="31BDEDF3" wp14:editId="5E5E5818">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2"/>
                                <w:szCs w:val="52"/>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2CB5985" w:rsidR="00023848" w:rsidRPr="00B924E4" w:rsidRDefault="00023848" w:rsidP="006C507D">
                                <w:pPr>
                                  <w:pStyle w:val="Title"/>
                                  <w:jc w:val="center"/>
                                  <w:rPr>
                                    <w:sz w:val="52"/>
                                    <w:szCs w:val="52"/>
                                  </w:rPr>
                                </w:pPr>
                                <w:r w:rsidRPr="00B924E4">
                                  <w:rPr>
                                    <w:sz w:val="52"/>
                                    <w:szCs w:val="52"/>
                                  </w:rPr>
                                  <w:t>Project</w:t>
                                </w:r>
                              </w:p>
                            </w:sdtContent>
                          </w:sdt>
                          <w:p w14:paraId="29DD9B11" w14:textId="1A49953B" w:rsidR="00023848" w:rsidRPr="00B924E4" w:rsidRDefault="00000000" w:rsidP="006C507D">
                            <w:pPr>
                              <w:pStyle w:val="Subtitle"/>
                              <w:ind w:left="709" w:right="720"/>
                              <w:jc w:val="center"/>
                              <w:rPr>
                                <w:color w:val="0070C0"/>
                                <w:sz w:val="48"/>
                                <w:szCs w:val="14"/>
                              </w:rPr>
                            </w:pPr>
                            <w:sdt>
                              <w:sdtPr>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w:t>
                                </w:r>
                                <w:r w:rsidR="00B924E4"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ase</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 </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Sunday</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E500BB"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w:t>
                                </w:r>
                                <w:r w:rsidR="00E500BB"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Ph</w:t>
                                </w:r>
                                <w:r w:rsidR="00B924E4"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ase</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 Deadline: Sunday 09/08/2026 @ 23:59</w:t>
                                </w:r>
                              </w:sdtContent>
                            </w:sdt>
                          </w:p>
                          <w:sdt>
                            <w:sdtPr>
                              <w:rPr>
                                <w:b/>
                                <w:bCs/>
                                <w:color w:val="000000" w:themeColor="text1"/>
                                <w:sz w:val="24"/>
                                <w:szCs w:val="18"/>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308A8840" w:rsidR="00023848" w:rsidRPr="00B924E4" w:rsidRDefault="00023848" w:rsidP="006C507D">
                                <w:pPr>
                                  <w:pStyle w:val="Abstract"/>
                                  <w:spacing w:after="600"/>
                                  <w:jc w:val="center"/>
                                  <w:rPr>
                                    <w:b/>
                                    <w:bCs/>
                                    <w:color w:val="000000" w:themeColor="text1"/>
                                    <w:sz w:val="24"/>
                                    <w:szCs w:val="18"/>
                                  </w:rPr>
                                </w:pPr>
                                <w:r w:rsidRPr="00B924E4">
                                  <w:rPr>
                                    <w:b/>
                                    <w:bCs/>
                                    <w:color w:val="000000" w:themeColor="text1"/>
                                    <w:sz w:val="24"/>
                                    <w:szCs w:val="18"/>
                                  </w:rPr>
                                  <w:t xml:space="preserve">[Total Mark is </w:t>
                                </w:r>
                                <w:r w:rsidR="00BF0455" w:rsidRPr="00B924E4">
                                  <w:rPr>
                                    <w:b/>
                                    <w:bCs/>
                                    <w:color w:val="000000" w:themeColor="text1"/>
                                    <w:sz w:val="24"/>
                                    <w:szCs w:val="18"/>
                                  </w:rPr>
                                  <w:t>20</w:t>
                                </w:r>
                                <w:r w:rsidRPr="00B924E4">
                                  <w:rPr>
                                    <w:b/>
                                    <w:bCs/>
                                    <w:color w:val="000000" w:themeColor="text1"/>
                                    <w:sz w:val="24"/>
                                    <w:szCs w:val="18"/>
                                  </w:rPr>
                                  <w:t>]</w:t>
                                </w:r>
                              </w:p>
                            </w:sdtContent>
                          </w:sdt>
                          <w:p w14:paraId="56BEA891" w14:textId="77777777" w:rsidR="00023848" w:rsidRPr="00B924E4" w:rsidRDefault="00023848">
                            <w:pPr>
                              <w:rPr>
                                <w:sz w:val="14"/>
                                <w:szCs w:val="14"/>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52"/>
                          <w:szCs w:val="52"/>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2CB5985" w:rsidR="00023848" w:rsidRPr="00B924E4" w:rsidRDefault="00023848" w:rsidP="006C507D">
                          <w:pPr>
                            <w:pStyle w:val="Title"/>
                            <w:jc w:val="center"/>
                            <w:rPr>
                              <w:sz w:val="52"/>
                              <w:szCs w:val="52"/>
                            </w:rPr>
                          </w:pPr>
                          <w:r w:rsidRPr="00B924E4">
                            <w:rPr>
                              <w:sz w:val="52"/>
                              <w:szCs w:val="52"/>
                            </w:rPr>
                            <w:t>Project</w:t>
                          </w:r>
                        </w:p>
                      </w:sdtContent>
                    </w:sdt>
                    <w:p w14:paraId="29DD9B11" w14:textId="1A49953B" w:rsidR="00023848" w:rsidRPr="00B924E4" w:rsidRDefault="00000000" w:rsidP="006C507D">
                      <w:pPr>
                        <w:pStyle w:val="Subtitle"/>
                        <w:ind w:left="709" w:right="720"/>
                        <w:jc w:val="center"/>
                        <w:rPr>
                          <w:color w:val="0070C0"/>
                          <w:sz w:val="48"/>
                          <w:szCs w:val="14"/>
                        </w:rPr>
                      </w:pPr>
                      <w:sdt>
                        <w:sdtPr>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w:t>
                          </w:r>
                          <w:r w:rsidR="00B924E4"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ase</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 </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Sunday</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E500BB"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w:t>
                          </w:r>
                          <w:r w:rsidR="00E500BB"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Ph</w:t>
                          </w:r>
                          <w:r w:rsidR="00B924E4"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ase</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 Deadline: Sunday 09/08/2026 @ 23:59</w:t>
                          </w:r>
                        </w:sdtContent>
                      </w:sdt>
                    </w:p>
                    <w:sdt>
                      <w:sdtPr>
                        <w:rPr>
                          <w:b/>
                          <w:bCs/>
                          <w:color w:val="000000" w:themeColor="text1"/>
                          <w:sz w:val="24"/>
                          <w:szCs w:val="18"/>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308A8840" w:rsidR="00023848" w:rsidRPr="00B924E4" w:rsidRDefault="00023848" w:rsidP="006C507D">
                          <w:pPr>
                            <w:pStyle w:val="Abstract"/>
                            <w:spacing w:after="600"/>
                            <w:jc w:val="center"/>
                            <w:rPr>
                              <w:b/>
                              <w:bCs/>
                              <w:color w:val="000000" w:themeColor="text1"/>
                              <w:sz w:val="24"/>
                              <w:szCs w:val="18"/>
                            </w:rPr>
                          </w:pPr>
                          <w:r w:rsidRPr="00B924E4">
                            <w:rPr>
                              <w:b/>
                              <w:bCs/>
                              <w:color w:val="000000" w:themeColor="text1"/>
                              <w:sz w:val="24"/>
                              <w:szCs w:val="18"/>
                            </w:rPr>
                            <w:t xml:space="preserve">[Total Mark is </w:t>
                          </w:r>
                          <w:r w:rsidR="00BF0455" w:rsidRPr="00B924E4">
                            <w:rPr>
                              <w:b/>
                              <w:bCs/>
                              <w:color w:val="000000" w:themeColor="text1"/>
                              <w:sz w:val="24"/>
                              <w:szCs w:val="18"/>
                            </w:rPr>
                            <w:t>20</w:t>
                          </w:r>
                          <w:r w:rsidRPr="00B924E4">
                            <w:rPr>
                              <w:b/>
                              <w:bCs/>
                              <w:color w:val="000000" w:themeColor="text1"/>
                              <w:sz w:val="24"/>
                              <w:szCs w:val="18"/>
                            </w:rPr>
                            <w:t>]</w:t>
                          </w:r>
                        </w:p>
                      </w:sdtContent>
                    </w:sdt>
                    <w:p w14:paraId="56BEA891" w14:textId="77777777" w:rsidR="00023848" w:rsidRPr="00B924E4" w:rsidRDefault="00023848">
                      <w:pPr>
                        <w:rPr>
                          <w:sz w:val="14"/>
                          <w:szCs w:val="14"/>
                        </w:rPr>
                      </w:pPr>
                    </w:p>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63360" behindDoc="0" locked="0" layoutInCell="1" allowOverlap="1" wp14:anchorId="6466823C" wp14:editId="4B9F18C1">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41F57835" w14:textId="77777777" w:rsidR="00BF0455" w:rsidRPr="00937F04" w:rsidRDefault="00BF0455" w:rsidP="00BF045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 xml:space="preserve">Web Programming </w:t>
                            </w:r>
                          </w:p>
                          <w:p w14:paraId="01116246" w14:textId="092A6A7D" w:rsidR="00BF0455" w:rsidRPr="000530C6" w:rsidRDefault="00C26D83" w:rsidP="00BF045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CS361</w:t>
                            </w:r>
                          </w:p>
                          <w:p w14:paraId="7385C9C4" w14:textId="2E02F172" w:rsidR="00023848" w:rsidRPr="000530C6" w:rsidRDefault="00023848" w:rsidP="009D6F1F">
                            <w:pPr>
                              <w:pBdr>
                                <w:top w:val="single" w:sz="24" w:space="8" w:color="EF4623" w:themeColor="accent1"/>
                                <w:bottom w:val="single" w:sz="24" w:space="8" w:color="EF4623" w:themeColor="accent1"/>
                              </w:pBdr>
                              <w:spacing w:after="0"/>
                              <w:jc w:val="center"/>
                              <w:rPr>
                                <w:b/>
                                <w:i/>
                                <w:iCs/>
                                <w:color w:val="E0E0E0" w:themeColor="accent2" w:themeTint="66"/>
                                <w:sz w:val="36"/>
                                <w:szCs w:val="36"/>
                                <w:rtl/>
                                <w14:textOutline w14:w="11112" w14:cap="flat" w14:cmpd="sng" w14:algn="ctr">
                                  <w14:solidFill>
                                    <w14:schemeClr w14:val="accent6">
                                      <w14:lumMod w14:val="50000"/>
                                    </w14:schemeClr>
                                  </w14:solidFill>
                                  <w14:prstDash w14:val="solid"/>
                                  <w14:round/>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63360;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" filled="f" stroked="f">
                <v:textbox>
                  <w:txbxContent>
                    <w:p w14:paraId="41F57835" w14:textId="77777777" w:rsidR="00BF0455" w:rsidRPr="00937F04" w:rsidRDefault="00BF0455" w:rsidP="00BF045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 xml:space="preserve">Web Programming </w:t>
                      </w:r>
                    </w:p>
                    <w:p w14:paraId="01116246" w14:textId="092A6A7D" w:rsidR="00BF0455" w:rsidRPr="000530C6" w:rsidRDefault="00C26D83" w:rsidP="00BF045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CS361</w:t>
                      </w:r>
                    </w:p>
                    <w:p w14:paraId="7385C9C4" w14:textId="2E02F172" w:rsidR="00023848" w:rsidRPr="000530C6" w:rsidRDefault="00023848" w:rsidP="009D6F1F">
                      <w:pPr>
                        <w:pBdr>
                          <w:top w:val="single" w:sz="24" w:space="8" w:color="EF4623" w:themeColor="accent1"/>
                          <w:bottom w:val="single" w:sz="24" w:space="8" w:color="EF4623" w:themeColor="accent1"/>
                        </w:pBdr>
                        <w:spacing w:after="0"/>
                        <w:jc w:val="center"/>
                        <w:rPr>
                          <w:b/>
                          <w:i/>
                          <w:iCs/>
                          <w:color w:val="E0E0E0" w:themeColor="accent2" w:themeTint="66"/>
                          <w:sz w:val="36"/>
                          <w:szCs w:val="36"/>
                          <w:rtl/>
                          <w14:textOutline w14:w="11112" w14:cap="flat" w14:cmpd="sng" w14:algn="ctr">
                            <w14:solidFill>
                              <w14:schemeClr w14:val="accent6">
                                <w14:lumMod w14:val="50000"/>
                              </w14:schemeClr>
                            </w14:solidFill>
                            <w14:prstDash w14:val="solid"/>
                            <w14:round/>
                          </w14:textOutline>
                        </w:rPr>
                      </w:pPr>
                    </w:p>
                  </w:txbxContent>
                </v:textbox>
                <w10:wrap type="topAndBottom" anchorx="page"/>
              </v:shape>
            </w:pict>
          </mc:Fallback>
        </mc:AlternateContent>
      </w:r>
    </w:p>
    <w:sdt>
      <w:sdtPr>
        <w:id w:val="-1975434350"/>
        <w:docPartObj>
          <w:docPartGallery w:val="Cover Pages"/>
          <w:docPartUnique/>
        </w:docPartObj>
      </w:sdtPr>
      <w:sdtContent>
        <w:p w14:paraId="5BDE174B" w14:textId="77777777" w:rsidR="00496101" w:rsidRDefault="00496101" w:rsidP="00675688"/>
        <w:p w14:paraId="72308976" w14:textId="190B9EAE" w:rsidR="00496101" w:rsidRDefault="00E500BB" w:rsidP="00D277F8">
          <w:pPr>
            <w:rPr>
              <w:b/>
              <w:bCs/>
            </w:rPr>
          </w:pPr>
          <w:r>
            <w:rPr>
              <w:b/>
              <w:bCs/>
              <w:noProof/>
              <w:lang w:eastAsia="en-US"/>
            </w:rPr>
            <mc:AlternateContent>
              <mc:Choice Requires="wps">
                <w:drawing>
                  <wp:anchor distT="0" distB="0" distL="114300" distR="114300" simplePos="0" relativeHeight="251658240" behindDoc="0" locked="0" layoutInCell="1" allowOverlap="0" wp14:anchorId="7CBAAF0B" wp14:editId="3B69C8FB">
                    <wp:simplePos x="0" y="0"/>
                    <wp:positionH relativeFrom="page">
                      <wp:posOffset>459105</wp:posOffset>
                    </wp:positionH>
                    <wp:positionV relativeFrom="margin">
                      <wp:posOffset>2993390</wp:posOffset>
                    </wp:positionV>
                    <wp:extent cx="6858000" cy="1533525"/>
                    <wp:effectExtent l="0" t="0" r="0" b="952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533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023848"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023848">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023848" w14:paraId="71E6BD31" w14:textId="77777777">
                                  <w:trPr>
                                    <w:trHeight w:hRule="exact" w:val="144"/>
                                    <w:jc w:val="right"/>
                                  </w:trPr>
                                  <w:tc>
                                    <w:tcPr>
                                      <w:tcW w:w="1666" w:type="pct"/>
                                    </w:tcPr>
                                    <w:p w14:paraId="43C6F37F" w14:textId="77777777" w:rsidR="00023848" w:rsidRDefault="00023848"/>
                                  </w:tc>
                                  <w:tc>
                                    <w:tcPr>
                                      <w:tcW w:w="1667" w:type="pct"/>
                                    </w:tcPr>
                                    <w:p w14:paraId="42782A53" w14:textId="77777777" w:rsidR="00023848" w:rsidRDefault="00023848"/>
                                  </w:tc>
                                  <w:tc>
                                    <w:tcPr>
                                      <w:tcW w:w="1667" w:type="pct"/>
                                    </w:tcPr>
                                    <w:p w14:paraId="16FC8E2B" w14:textId="77777777" w:rsidR="00023848" w:rsidRDefault="00023848"/>
                                  </w:tc>
                                </w:tr>
                                <w:tr w:rsidR="00023848" w14:paraId="399DAD1E" w14:textId="77777777">
                                  <w:trPr>
                                    <w:jc w:val="right"/>
                                  </w:trPr>
                                  <w:tc>
                                    <w:tcPr>
                                      <w:tcW w:w="1666" w:type="pct"/>
                                      <w:tcMar>
                                        <w:bottom w:w="144" w:type="dxa"/>
                                      </w:tcMar>
                                    </w:tcPr>
                                    <w:p w14:paraId="3BF4FC22" w14:textId="27ADFD9D" w:rsidR="00023848" w:rsidRPr="006C507D" w:rsidRDefault="00023848" w:rsidP="006C507D">
                                      <w:pPr>
                                        <w:pStyle w:val="Footer"/>
                                        <w:rPr>
                                          <w:b/>
                                          <w:bCs/>
                                          <w:sz w:val="28"/>
                                          <w:szCs w:val="28"/>
                                        </w:rPr>
                                      </w:pPr>
                                      <w:r w:rsidRPr="006C507D">
                                        <w:rPr>
                                          <w:b/>
                                          <w:bCs/>
                                          <w:sz w:val="28"/>
                                          <w:szCs w:val="28"/>
                                        </w:rPr>
                                        <w:t xml:space="preserve">Name: </w:t>
                                      </w:r>
                                    </w:p>
                                    <w:p w14:paraId="26645DCD" w14:textId="77777777" w:rsidR="00023848" w:rsidRPr="006C507D" w:rsidRDefault="00023848">
                                      <w:pPr>
                                        <w:pStyle w:val="Footer"/>
                                        <w:rPr>
                                          <w:b/>
                                          <w:bCs/>
                                          <w:sz w:val="28"/>
                                          <w:szCs w:val="28"/>
                                        </w:rPr>
                                      </w:pPr>
                                      <w:r w:rsidRPr="006C507D">
                                        <w:rPr>
                                          <w:b/>
                                          <w:bCs/>
                                          <w:sz w:val="28"/>
                                          <w:szCs w:val="28"/>
                                        </w:rPr>
                                        <w:t xml:space="preserve">Name: </w:t>
                                      </w:r>
                                    </w:p>
                                    <w:p w14:paraId="778AF26C" w14:textId="77777777" w:rsidR="00023848" w:rsidRDefault="00023848">
                                      <w:pPr>
                                        <w:pStyle w:val="Footer"/>
                                        <w:rPr>
                                          <w:b/>
                                          <w:bCs/>
                                          <w:sz w:val="28"/>
                                          <w:szCs w:val="28"/>
                                        </w:rPr>
                                      </w:pPr>
                                      <w:r w:rsidRPr="006C507D">
                                        <w:rPr>
                                          <w:b/>
                                          <w:bCs/>
                                          <w:sz w:val="28"/>
                                          <w:szCs w:val="28"/>
                                        </w:rPr>
                                        <w:t>Name:</w:t>
                                      </w:r>
                                    </w:p>
                                    <w:p w14:paraId="0FD3F083" w14:textId="75D6D3F2" w:rsidR="00E500BB" w:rsidRPr="006C507D" w:rsidRDefault="00E500BB">
                                      <w:pPr>
                                        <w:pStyle w:val="Footer"/>
                                        <w:rPr>
                                          <w:b/>
                                          <w:bCs/>
                                          <w:sz w:val="28"/>
                                          <w:szCs w:val="28"/>
                                        </w:rPr>
                                      </w:pPr>
                                      <w:r w:rsidRPr="006C507D">
                                        <w:rPr>
                                          <w:b/>
                                          <w:bCs/>
                                          <w:sz w:val="28"/>
                                          <w:szCs w:val="28"/>
                                        </w:rPr>
                                        <w:t>Name:</w:t>
                                      </w:r>
                                    </w:p>
                                  </w:tc>
                                  <w:tc>
                                    <w:tcPr>
                                      <w:tcW w:w="1667" w:type="pct"/>
                                      <w:tcMar>
                                        <w:bottom w:w="144" w:type="dxa"/>
                                      </w:tcMar>
                                    </w:tcPr>
                                    <w:p w14:paraId="50BE7F38" w14:textId="77777777" w:rsidR="00023848" w:rsidRPr="006C507D" w:rsidRDefault="00023848" w:rsidP="00E8497B">
                                      <w:pPr>
                                        <w:pStyle w:val="Footer"/>
                                        <w:ind w:left="0"/>
                                        <w:rPr>
                                          <w:b/>
                                          <w:bCs/>
                                        </w:rPr>
                                      </w:pPr>
                                    </w:p>
                                  </w:tc>
                                  <w:tc>
                                    <w:tcPr>
                                      <w:tcW w:w="1667" w:type="pct"/>
                                      <w:tcMar>
                                        <w:bottom w:w="144" w:type="dxa"/>
                                      </w:tcMar>
                                    </w:tcPr>
                                    <w:p w14:paraId="372378F0" w14:textId="2DDB754D" w:rsidR="00023848" w:rsidRPr="006C507D" w:rsidRDefault="00023848" w:rsidP="006C507D">
                                      <w:pPr>
                                        <w:pStyle w:val="Footer"/>
                                        <w:rPr>
                                          <w:b/>
                                          <w:bCs/>
                                          <w:sz w:val="28"/>
                                          <w:szCs w:val="28"/>
                                        </w:rPr>
                                      </w:pPr>
                                      <w:r w:rsidRPr="006C507D">
                                        <w:rPr>
                                          <w:b/>
                                          <w:bCs/>
                                          <w:sz w:val="28"/>
                                          <w:szCs w:val="28"/>
                                        </w:rPr>
                                        <w:t xml:space="preserve">ID: </w:t>
                                      </w:r>
                                    </w:p>
                                    <w:p w14:paraId="2A5E462A" w14:textId="666E5C0F" w:rsidR="00023848" w:rsidRPr="006C507D" w:rsidRDefault="00023848">
                                      <w:pPr>
                                        <w:pStyle w:val="Footer"/>
                                        <w:rPr>
                                          <w:b/>
                                          <w:bCs/>
                                          <w:sz w:val="28"/>
                                          <w:szCs w:val="28"/>
                                        </w:rPr>
                                      </w:pPr>
                                      <w:r w:rsidRPr="006C507D">
                                        <w:rPr>
                                          <w:b/>
                                          <w:bCs/>
                                          <w:sz w:val="28"/>
                                          <w:szCs w:val="28"/>
                                        </w:rPr>
                                        <w:t>ID:</w:t>
                                      </w:r>
                                    </w:p>
                                    <w:p w14:paraId="77E82E20" w14:textId="77777777" w:rsidR="00023848" w:rsidRDefault="00023848" w:rsidP="006C507D">
                                      <w:pPr>
                                        <w:pStyle w:val="Footer"/>
                                        <w:rPr>
                                          <w:b/>
                                          <w:bCs/>
                                          <w:sz w:val="28"/>
                                          <w:szCs w:val="28"/>
                                        </w:rPr>
                                      </w:pPr>
                                      <w:r w:rsidRPr="006C507D">
                                        <w:rPr>
                                          <w:b/>
                                          <w:bCs/>
                                          <w:sz w:val="28"/>
                                          <w:szCs w:val="28"/>
                                        </w:rPr>
                                        <w:t>ID:</w:t>
                                      </w:r>
                                    </w:p>
                                    <w:p w14:paraId="66E350BF" w14:textId="6913BE11" w:rsidR="00E500BB" w:rsidRPr="00E500BB" w:rsidRDefault="00E500BB" w:rsidP="00E500BB">
                                      <w:pPr>
                                        <w:pStyle w:val="Footer"/>
                                        <w:rPr>
                                          <w:b/>
                                          <w:bCs/>
                                          <w:sz w:val="28"/>
                                          <w:szCs w:val="28"/>
                                        </w:rPr>
                                      </w:pPr>
                                      <w:r w:rsidRPr="006C507D">
                                        <w:rPr>
                                          <w:b/>
                                          <w:bCs/>
                                          <w:sz w:val="28"/>
                                          <w:szCs w:val="28"/>
                                        </w:rPr>
                                        <w:t>ID:</w:t>
                                      </w:r>
                                    </w:p>
                                  </w:tc>
                                </w:tr>
                                <w:tr w:rsidR="00023848" w14:paraId="275AA6CD" w14:textId="77777777">
                                  <w:trPr>
                                    <w:trHeight w:hRule="exact" w:val="86"/>
                                    <w:jc w:val="right"/>
                                  </w:trPr>
                                  <w:tc>
                                    <w:tcPr>
                                      <w:tcW w:w="1666" w:type="pct"/>
                                      <w:shd w:val="clear" w:color="auto" w:fill="000000" w:themeFill="text1"/>
                                    </w:tcPr>
                                    <w:p w14:paraId="710729CB" w14:textId="77777777" w:rsidR="00023848" w:rsidRDefault="00023848">
                                      <w:pPr>
                                        <w:pStyle w:val="Footer"/>
                                      </w:pPr>
                                    </w:p>
                                  </w:tc>
                                  <w:tc>
                                    <w:tcPr>
                                      <w:tcW w:w="1667" w:type="pct"/>
                                      <w:shd w:val="clear" w:color="auto" w:fill="000000" w:themeFill="text1"/>
                                    </w:tcPr>
                                    <w:p w14:paraId="3ADB3F0B" w14:textId="77777777" w:rsidR="00023848" w:rsidRDefault="00023848">
                                      <w:pPr>
                                        <w:pStyle w:val="Footer"/>
                                      </w:pPr>
                                    </w:p>
                                  </w:tc>
                                  <w:tc>
                                    <w:tcPr>
                                      <w:tcW w:w="1667" w:type="pct"/>
                                      <w:shd w:val="clear" w:color="auto" w:fill="000000" w:themeFill="text1"/>
                                    </w:tcPr>
                                    <w:p w14:paraId="080E4ADD" w14:textId="77777777" w:rsidR="00023848" w:rsidRDefault="00023848">
                                      <w:pPr>
                                        <w:pStyle w:val="Footer"/>
                                      </w:pPr>
                                    </w:p>
                                  </w:tc>
                                </w:tr>
                              </w:tbl>
                              <w:p w14:paraId="5BBDC7E2" w14:textId="77777777" w:rsidR="00023848" w:rsidRDefault="00023848">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28" type="#_x0000_t202" alt="contact info" style="position:absolute;margin-left:36.15pt;margin-top:235.7pt;width:540pt;height:120.75pt;z-index:251658240;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" o:allowoverlap="f" filled="f" stroked="f" strokeweight=".5pt">
                    <v:textbox inset="0,0,0,0">
                      <w:txbxContent>
                        <w:p w14:paraId="758D2B67" w14:textId="30931AFC" w:rsidR="00023848"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023848">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023848" w14:paraId="71E6BD31" w14:textId="77777777">
                            <w:trPr>
                              <w:trHeight w:hRule="exact" w:val="144"/>
                              <w:jc w:val="right"/>
                            </w:trPr>
                            <w:tc>
                              <w:tcPr>
                                <w:tcW w:w="1666" w:type="pct"/>
                              </w:tcPr>
                              <w:p w14:paraId="43C6F37F" w14:textId="77777777" w:rsidR="00023848" w:rsidRDefault="00023848"/>
                            </w:tc>
                            <w:tc>
                              <w:tcPr>
                                <w:tcW w:w="1667" w:type="pct"/>
                              </w:tcPr>
                              <w:p w14:paraId="42782A53" w14:textId="77777777" w:rsidR="00023848" w:rsidRDefault="00023848"/>
                            </w:tc>
                            <w:tc>
                              <w:tcPr>
                                <w:tcW w:w="1667" w:type="pct"/>
                              </w:tcPr>
                              <w:p w14:paraId="16FC8E2B" w14:textId="77777777" w:rsidR="00023848" w:rsidRDefault="00023848"/>
                            </w:tc>
                          </w:tr>
                          <w:tr w:rsidR="00023848" w14:paraId="399DAD1E" w14:textId="77777777">
                            <w:trPr>
                              <w:jc w:val="right"/>
                            </w:trPr>
                            <w:tc>
                              <w:tcPr>
                                <w:tcW w:w="1666" w:type="pct"/>
                                <w:tcMar>
                                  <w:bottom w:w="144" w:type="dxa"/>
                                </w:tcMar>
                              </w:tcPr>
                              <w:p w14:paraId="3BF4FC22" w14:textId="27ADFD9D" w:rsidR="00023848" w:rsidRPr="006C507D" w:rsidRDefault="00023848" w:rsidP="006C507D">
                                <w:pPr>
                                  <w:pStyle w:val="Footer"/>
                                  <w:rPr>
                                    <w:b/>
                                    <w:bCs/>
                                    <w:sz w:val="28"/>
                                    <w:szCs w:val="28"/>
                                  </w:rPr>
                                </w:pPr>
                                <w:r w:rsidRPr="006C507D">
                                  <w:rPr>
                                    <w:b/>
                                    <w:bCs/>
                                    <w:sz w:val="28"/>
                                    <w:szCs w:val="28"/>
                                  </w:rPr>
                                  <w:t xml:space="preserve">Name: </w:t>
                                </w:r>
                              </w:p>
                              <w:p w14:paraId="26645DCD" w14:textId="77777777" w:rsidR="00023848" w:rsidRPr="006C507D" w:rsidRDefault="00023848">
                                <w:pPr>
                                  <w:pStyle w:val="Footer"/>
                                  <w:rPr>
                                    <w:b/>
                                    <w:bCs/>
                                    <w:sz w:val="28"/>
                                    <w:szCs w:val="28"/>
                                  </w:rPr>
                                </w:pPr>
                                <w:r w:rsidRPr="006C507D">
                                  <w:rPr>
                                    <w:b/>
                                    <w:bCs/>
                                    <w:sz w:val="28"/>
                                    <w:szCs w:val="28"/>
                                  </w:rPr>
                                  <w:t xml:space="preserve">Name: </w:t>
                                </w:r>
                              </w:p>
                              <w:p w14:paraId="778AF26C" w14:textId="77777777" w:rsidR="00023848" w:rsidRDefault="00023848">
                                <w:pPr>
                                  <w:pStyle w:val="Footer"/>
                                  <w:rPr>
                                    <w:b/>
                                    <w:bCs/>
                                    <w:sz w:val="28"/>
                                    <w:szCs w:val="28"/>
                                  </w:rPr>
                                </w:pPr>
                                <w:r w:rsidRPr="006C507D">
                                  <w:rPr>
                                    <w:b/>
                                    <w:bCs/>
                                    <w:sz w:val="28"/>
                                    <w:szCs w:val="28"/>
                                  </w:rPr>
                                  <w:t>Name:</w:t>
                                </w:r>
                              </w:p>
                              <w:p w14:paraId="0FD3F083" w14:textId="75D6D3F2" w:rsidR="00E500BB" w:rsidRPr="006C507D" w:rsidRDefault="00E500BB">
                                <w:pPr>
                                  <w:pStyle w:val="Footer"/>
                                  <w:rPr>
                                    <w:b/>
                                    <w:bCs/>
                                    <w:sz w:val="28"/>
                                    <w:szCs w:val="28"/>
                                  </w:rPr>
                                </w:pPr>
                                <w:r w:rsidRPr="006C507D">
                                  <w:rPr>
                                    <w:b/>
                                    <w:bCs/>
                                    <w:sz w:val="28"/>
                                    <w:szCs w:val="28"/>
                                  </w:rPr>
                                  <w:t>Name:</w:t>
                                </w:r>
                              </w:p>
                            </w:tc>
                            <w:tc>
                              <w:tcPr>
                                <w:tcW w:w="1667" w:type="pct"/>
                                <w:tcMar>
                                  <w:bottom w:w="144" w:type="dxa"/>
                                </w:tcMar>
                              </w:tcPr>
                              <w:p w14:paraId="50BE7F38" w14:textId="77777777" w:rsidR="00023848" w:rsidRPr="006C507D" w:rsidRDefault="00023848" w:rsidP="00E8497B">
                                <w:pPr>
                                  <w:pStyle w:val="Footer"/>
                                  <w:ind w:left="0"/>
                                  <w:rPr>
                                    <w:b/>
                                    <w:bCs/>
                                  </w:rPr>
                                </w:pPr>
                              </w:p>
                            </w:tc>
                            <w:tc>
                              <w:tcPr>
                                <w:tcW w:w="1667" w:type="pct"/>
                                <w:tcMar>
                                  <w:bottom w:w="144" w:type="dxa"/>
                                </w:tcMar>
                              </w:tcPr>
                              <w:p w14:paraId="372378F0" w14:textId="2DDB754D" w:rsidR="00023848" w:rsidRPr="006C507D" w:rsidRDefault="00023848" w:rsidP="006C507D">
                                <w:pPr>
                                  <w:pStyle w:val="Footer"/>
                                  <w:rPr>
                                    <w:b/>
                                    <w:bCs/>
                                    <w:sz w:val="28"/>
                                    <w:szCs w:val="28"/>
                                  </w:rPr>
                                </w:pPr>
                                <w:r w:rsidRPr="006C507D">
                                  <w:rPr>
                                    <w:b/>
                                    <w:bCs/>
                                    <w:sz w:val="28"/>
                                    <w:szCs w:val="28"/>
                                  </w:rPr>
                                  <w:t xml:space="preserve">ID: </w:t>
                                </w:r>
                              </w:p>
                              <w:p w14:paraId="2A5E462A" w14:textId="666E5C0F" w:rsidR="00023848" w:rsidRPr="006C507D" w:rsidRDefault="00023848">
                                <w:pPr>
                                  <w:pStyle w:val="Footer"/>
                                  <w:rPr>
                                    <w:b/>
                                    <w:bCs/>
                                    <w:sz w:val="28"/>
                                    <w:szCs w:val="28"/>
                                  </w:rPr>
                                </w:pPr>
                                <w:r w:rsidRPr="006C507D">
                                  <w:rPr>
                                    <w:b/>
                                    <w:bCs/>
                                    <w:sz w:val="28"/>
                                    <w:szCs w:val="28"/>
                                  </w:rPr>
                                  <w:t>ID:</w:t>
                                </w:r>
                              </w:p>
                              <w:p w14:paraId="77E82E20" w14:textId="77777777" w:rsidR="00023848" w:rsidRDefault="00023848" w:rsidP="006C507D">
                                <w:pPr>
                                  <w:pStyle w:val="Footer"/>
                                  <w:rPr>
                                    <w:b/>
                                    <w:bCs/>
                                    <w:sz w:val="28"/>
                                    <w:szCs w:val="28"/>
                                  </w:rPr>
                                </w:pPr>
                                <w:r w:rsidRPr="006C507D">
                                  <w:rPr>
                                    <w:b/>
                                    <w:bCs/>
                                    <w:sz w:val="28"/>
                                    <w:szCs w:val="28"/>
                                  </w:rPr>
                                  <w:t>ID:</w:t>
                                </w:r>
                              </w:p>
                              <w:p w14:paraId="66E350BF" w14:textId="6913BE11" w:rsidR="00E500BB" w:rsidRPr="00E500BB" w:rsidRDefault="00E500BB" w:rsidP="00E500BB">
                                <w:pPr>
                                  <w:pStyle w:val="Footer"/>
                                  <w:rPr>
                                    <w:b/>
                                    <w:bCs/>
                                    <w:sz w:val="28"/>
                                    <w:szCs w:val="28"/>
                                  </w:rPr>
                                </w:pPr>
                                <w:r w:rsidRPr="006C507D">
                                  <w:rPr>
                                    <w:b/>
                                    <w:bCs/>
                                    <w:sz w:val="28"/>
                                    <w:szCs w:val="28"/>
                                  </w:rPr>
                                  <w:t>ID:</w:t>
                                </w:r>
                              </w:p>
                            </w:tc>
                          </w:tr>
                          <w:tr w:rsidR="00023848" w14:paraId="275AA6CD" w14:textId="77777777">
                            <w:trPr>
                              <w:trHeight w:hRule="exact" w:val="86"/>
                              <w:jc w:val="right"/>
                            </w:trPr>
                            <w:tc>
                              <w:tcPr>
                                <w:tcW w:w="1666" w:type="pct"/>
                                <w:shd w:val="clear" w:color="auto" w:fill="000000" w:themeFill="text1"/>
                              </w:tcPr>
                              <w:p w14:paraId="710729CB" w14:textId="77777777" w:rsidR="00023848" w:rsidRDefault="00023848">
                                <w:pPr>
                                  <w:pStyle w:val="Footer"/>
                                </w:pPr>
                              </w:p>
                            </w:tc>
                            <w:tc>
                              <w:tcPr>
                                <w:tcW w:w="1667" w:type="pct"/>
                                <w:shd w:val="clear" w:color="auto" w:fill="000000" w:themeFill="text1"/>
                              </w:tcPr>
                              <w:p w14:paraId="3ADB3F0B" w14:textId="77777777" w:rsidR="00023848" w:rsidRDefault="00023848">
                                <w:pPr>
                                  <w:pStyle w:val="Footer"/>
                                </w:pPr>
                              </w:p>
                            </w:tc>
                            <w:tc>
                              <w:tcPr>
                                <w:tcW w:w="1667" w:type="pct"/>
                                <w:shd w:val="clear" w:color="auto" w:fill="000000" w:themeFill="text1"/>
                              </w:tcPr>
                              <w:p w14:paraId="080E4ADD" w14:textId="77777777" w:rsidR="00023848" w:rsidRDefault="00023848">
                                <w:pPr>
                                  <w:pStyle w:val="Footer"/>
                                </w:pPr>
                              </w:p>
                            </w:tc>
                          </w:tr>
                        </w:tbl>
                        <w:p w14:paraId="5BBDC7E2" w14:textId="77777777" w:rsidR="00023848" w:rsidRDefault="00023848">
                          <w:pPr>
                            <w:pStyle w:val="NoSpacing"/>
                          </w:pPr>
                        </w:p>
                      </w:txbxContent>
                    </v:textbox>
                    <w10:wrap type="square" anchorx="page" anchory="margin"/>
                  </v:shape>
                </w:pict>
              </mc:Fallback>
            </mc:AlternateContent>
          </w:r>
          <w:r w:rsidR="00E51CCE">
            <w:rPr>
              <w:noProof/>
              <w:lang w:eastAsia="en-US"/>
            </w:rPr>
            <mc:AlternateContent>
              <mc:Choice Requires="wpg">
                <w:drawing>
                  <wp:anchor distT="45720" distB="45720" distL="182880" distR="182880" simplePos="0" relativeHeight="251660288" behindDoc="0" locked="0" layoutInCell="1" allowOverlap="1" wp14:anchorId="31857F9A" wp14:editId="69F5A286">
                    <wp:simplePos x="0" y="0"/>
                    <wp:positionH relativeFrom="margin">
                      <wp:posOffset>-1295400</wp:posOffset>
                    </wp:positionH>
                    <wp:positionV relativeFrom="margin">
                      <wp:posOffset>4483735</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023848" w:rsidRPr="0058689F" w:rsidRDefault="00023848"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023848" w:rsidRPr="00153B1C" w:rsidRDefault="0002384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023848" w:rsidRPr="00A779D4" w:rsidRDefault="00023848"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023848" w:rsidRPr="0077027A" w:rsidRDefault="00023848" w:rsidP="008F1BD3">
                                  <w:pPr>
                                    <w:pStyle w:val="ListParagraph"/>
                                    <w:numPr>
                                      <w:ilvl w:val="0"/>
                                      <w:numId w:val="6"/>
                                    </w:numPr>
                                    <w:spacing w:line="276" w:lineRule="auto"/>
                                    <w:ind w:left="426"/>
                                    <w:jc w:val="both"/>
                                    <w:rPr>
                                      <w:caps/>
                                      <w:color w:val="auto"/>
                                    </w:rPr>
                                  </w:pPr>
                                  <w:r>
                                    <w:rPr>
                                      <w:color w:val="auto"/>
                                    </w:rPr>
                                    <w:t xml:space="preserve">Zero mark will be given if you try to bypass the SafeAssign (e.g. misspell words, remove spaces between words, hide characters, use different character sets, </w:t>
                                  </w:r>
                                  <w:r w:rsidRPr="00AD41C2">
                                    <w:rPr>
                                      <w:color w:val="FF0000"/>
                                    </w:rPr>
                                    <w:t xml:space="preserve">convert text into image </w:t>
                                  </w:r>
                                  <w:r>
                                    <w:rPr>
                                      <w:color w:val="auto"/>
                                    </w:rPr>
                                    <w:t>or languages other than English or any kind of manipulation).</w:t>
                                  </w:r>
                                </w:p>
                                <w:p w14:paraId="3ED5C293" w14:textId="66B5C017" w:rsidR="00023848" w:rsidRPr="00402BFC" w:rsidRDefault="00023848"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023848" w:rsidRPr="008F1BD3" w:rsidRDefault="00023848"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5C6B6B91" w14:textId="77777777" w:rsidR="00023848" w:rsidRPr="0077027A" w:rsidRDefault="00023848"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023848" w:rsidRPr="0077027A" w:rsidRDefault="00023848" w:rsidP="0077027A">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13FCDE14" w14:textId="0112C871" w:rsidR="00023848" w:rsidRPr="0077027A" w:rsidRDefault="00023848"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023848" w:rsidRPr="0077027A" w:rsidRDefault="00023848" w:rsidP="008F1BD3">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49B8EBAD" w14:textId="77777777" w:rsidR="00023848" w:rsidRPr="0077027A" w:rsidRDefault="00023848"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9" style="position:absolute;margin-left:-102pt;margin-top:353.05pt;width:518.25pt;height:318.6pt;z-index:251660288;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">
                    <v:rect id="Rectangle 199" o:spid="_x0000_s1030"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023848" w:rsidRPr="0058689F" w:rsidRDefault="00023848"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023848" w:rsidRPr="00153B1C" w:rsidRDefault="0002384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023848" w:rsidRPr="00A779D4" w:rsidRDefault="00023848"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023848" w:rsidRPr="0077027A" w:rsidRDefault="00023848" w:rsidP="008F1BD3">
                            <w:pPr>
                              <w:pStyle w:val="ListParagraph"/>
                              <w:numPr>
                                <w:ilvl w:val="0"/>
                                <w:numId w:val="6"/>
                              </w:numPr>
                              <w:spacing w:line="276" w:lineRule="auto"/>
                              <w:ind w:left="426"/>
                              <w:jc w:val="both"/>
                              <w:rPr>
                                <w:caps/>
                                <w:color w:val="auto"/>
                              </w:rPr>
                            </w:pPr>
                            <w:r>
                              <w:rPr>
                                <w:color w:val="auto"/>
                              </w:rPr>
                              <w:t xml:space="preserve">Zero mark will be given if you try to bypass the SafeAssign (e.g. misspell words, remove spaces between words, hide characters, use different character sets, </w:t>
                            </w:r>
                            <w:r w:rsidRPr="00AD41C2">
                              <w:rPr>
                                <w:color w:val="FF0000"/>
                              </w:rPr>
                              <w:t xml:space="preserve">convert text into image </w:t>
                            </w:r>
                            <w:r>
                              <w:rPr>
                                <w:color w:val="auto"/>
                              </w:rPr>
                              <w:t>or languages other than English or any kind of manipulation).</w:t>
                            </w:r>
                          </w:p>
                          <w:p w14:paraId="3ED5C293" w14:textId="66B5C017" w:rsidR="00023848" w:rsidRPr="00402BFC" w:rsidRDefault="00023848"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023848" w:rsidRPr="008F1BD3" w:rsidRDefault="00023848"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5C6B6B91" w14:textId="77777777" w:rsidR="00023848" w:rsidRPr="0077027A" w:rsidRDefault="00023848"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023848" w:rsidRPr="0077027A" w:rsidRDefault="00023848" w:rsidP="0077027A">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13FCDE14" w14:textId="0112C871" w:rsidR="00023848" w:rsidRPr="0077027A" w:rsidRDefault="00023848"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023848" w:rsidRPr="0077027A" w:rsidRDefault="00023848" w:rsidP="008F1BD3">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49B8EBAD" w14:textId="77777777" w:rsidR="00023848" w:rsidRPr="0077027A" w:rsidRDefault="00023848"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v:textbox>
                    </v:shape>
                    <w10:wrap type="square" anchorx="margin" anchory="margin"/>
                  </v:group>
                </w:pict>
              </mc:Fallback>
            </mc:AlternateContent>
          </w:r>
          <w:r w:rsidR="00462A92">
            <w:br w:type="page"/>
          </w:r>
        </w:p>
      </w:sdtContent>
    </w:sdt>
    <w:p w14:paraId="4B165F50" w14:textId="77777777" w:rsidR="00496101" w:rsidRDefault="00496101">
      <w:pPr>
        <w:sectPr w:rsidR="00496101">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059ECA99" w14:textId="2A79F8B6" w:rsidR="00BF0455" w:rsidRPr="00394974" w:rsidRDefault="004D73EE" w:rsidP="00BF0455">
      <w:pPr>
        <w:pStyle w:val="Heading1"/>
      </w:pPr>
      <w:r>
        <w:rPr>
          <w:noProof/>
          <w:lang w:eastAsia="en-US"/>
        </w:rPr>
        <w:lastRenderedPageBreak/>
        <mc:AlternateContent>
          <mc:Choice Requires="wps">
            <w:drawing>
              <wp:anchor distT="0" distB="2743200" distL="182880" distR="182880" simplePos="0" relativeHeight="251665408" behindDoc="0" locked="0" layoutInCell="1" allowOverlap="1" wp14:anchorId="24471C9C" wp14:editId="1B173AC3">
                <wp:simplePos x="0" y="0"/>
                <wp:positionH relativeFrom="page">
                  <wp:posOffset>342900</wp:posOffset>
                </wp:positionH>
                <wp:positionV relativeFrom="margin">
                  <wp:posOffset>-152400</wp:posOffset>
                </wp:positionV>
                <wp:extent cx="1247775" cy="2303780"/>
                <wp:effectExtent l="0" t="0" r="0" b="0"/>
                <wp:wrapNone/>
                <wp:docPr id="817596704" name="Text Box 817596704" descr="Sidebar"/>
                <wp:cNvGraphicFramePr/>
                <a:graphic xmlns:a="http://schemas.openxmlformats.org/drawingml/2006/main">
                  <a:graphicData uri="http://schemas.microsoft.com/office/word/2010/wordprocessingShape">
                    <wps:wsp>
                      <wps:cNvSpPr txBox="1"/>
                      <wps:spPr>
                        <a:xfrm>
                          <a:off x="0" y="0"/>
                          <a:ext cx="1247775" cy="2303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8C7AE3" w14:textId="77777777" w:rsidR="004D73EE" w:rsidRDefault="004D73EE" w:rsidP="004D73EE">
                            <w:pPr>
                              <w:pStyle w:val="Quote"/>
                              <w:rPr>
                                <w:rStyle w:val="QuoteChar"/>
                                <w:i/>
                                <w:iCs/>
                              </w:rPr>
                            </w:pPr>
                            <w:r>
                              <w:rPr>
                                <w:rStyle w:val="QuoteChar"/>
                                <w:i/>
                                <w:iCs/>
                              </w:rPr>
                              <w:t>Learning Outcome (1, 2,3, 5,6):</w:t>
                            </w:r>
                          </w:p>
                          <w:p w14:paraId="26530D2A" w14:textId="77777777" w:rsidR="004D73EE" w:rsidRPr="004D73EE" w:rsidRDefault="004D73EE" w:rsidP="004D73EE">
                            <w:r w:rsidRPr="008D77ED">
                              <w:rPr>
                                <w:rStyle w:val="QuoteChar"/>
                              </w:rPr>
                              <w:t>Describe methods and tools in web development.</w:t>
                            </w:r>
                          </w:p>
                          <w:p w14:paraId="5B2CCEA9" w14:textId="77777777" w:rsidR="004D73EE" w:rsidRDefault="004D73EE" w:rsidP="004D73EE">
                            <w:pPr>
                              <w:rPr>
                                <w:rStyle w:val="QuoteChar"/>
                              </w:rPr>
                            </w:pPr>
                            <w:r w:rsidRPr="004D73EE">
                              <w:rPr>
                                <w:rStyle w:val="QuoteChar"/>
                              </w:rPr>
                              <w:t>Create web pages using HTML5 and CSS3.</w:t>
                            </w:r>
                          </w:p>
                          <w:p w14:paraId="61011165" w14:textId="77777777" w:rsidR="004D73EE" w:rsidRDefault="004D73EE" w:rsidP="004D73EE">
                            <w:pPr>
                              <w:rPr>
                                <w:rStyle w:val="QuoteChar"/>
                              </w:rPr>
                            </w:pPr>
                            <w:r w:rsidRPr="004D73EE">
                              <w:rPr>
                                <w:rStyle w:val="QuoteChar"/>
                              </w:rPr>
                              <w:t>Develop dynamic web pages using JavaScript.</w:t>
                            </w:r>
                          </w:p>
                          <w:p w14:paraId="01052E08" w14:textId="77777777" w:rsidR="004D73EE" w:rsidRPr="004D73EE" w:rsidRDefault="004D73EE" w:rsidP="004D73EE">
                            <w:pPr>
                              <w:rPr>
                                <w:rStyle w:val="QuoteChar"/>
                              </w:rPr>
                            </w:pPr>
                            <w:r w:rsidRPr="004D73EE">
                              <w:rPr>
                                <w:rStyle w:val="QuoteChar"/>
                              </w:rPr>
                              <w:t>Create Rich Internet Applications.</w:t>
                            </w:r>
                          </w:p>
                          <w:p w14:paraId="3EC39052" w14:textId="77777777" w:rsidR="004D73EE" w:rsidRPr="004D73EE" w:rsidRDefault="004D73EE" w:rsidP="004D73EE">
                            <w:pPr>
                              <w:spacing w:after="0" w:line="240" w:lineRule="auto"/>
                              <w:rPr>
                                <w:rStyle w:val="QuoteChar"/>
                              </w:rPr>
                            </w:pPr>
                            <w:r w:rsidRPr="004D73EE">
                              <w:rPr>
                                <w:rStyle w:val="QuoteChar"/>
                              </w:rPr>
                              <w:t>Build web applications using PHP and MySQL.</w:t>
                            </w:r>
                          </w:p>
                          <w:p w14:paraId="6F846218" w14:textId="77777777" w:rsidR="004D73EE" w:rsidRDefault="004D73EE" w:rsidP="004D73EE"/>
                          <w:p w14:paraId="44B422E3" w14:textId="77777777" w:rsidR="004D73EE" w:rsidRDefault="004D73EE" w:rsidP="004D73EE"/>
                          <w:p w14:paraId="4DAB3528" w14:textId="77777777" w:rsidR="004D73EE" w:rsidRDefault="004D73EE" w:rsidP="004D73EE"/>
                          <w:p w14:paraId="3C231F71" w14:textId="77777777" w:rsidR="004D73EE" w:rsidRPr="00FB3FB6" w:rsidRDefault="004D73EE" w:rsidP="004D73EE">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24471C9C" id="Text Box 817596704" o:spid="_x0000_s1032" type="#_x0000_t202" alt="Sidebar" style="position:absolute;margin-left:27pt;margin-top:-12pt;width:98.25pt;height:181.4pt;z-index:251665408;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" filled="f" stroked="f" strokeweight=".5pt">
                <v:textbox inset="3.6pt,0,3.6pt,0">
                  <w:txbxContent>
                    <w:p w14:paraId="168C7AE3" w14:textId="77777777" w:rsidR="004D73EE" w:rsidRDefault="004D73EE" w:rsidP="004D73EE">
                      <w:pPr>
                        <w:pStyle w:val="Quote"/>
                        <w:rPr>
                          <w:rStyle w:val="QuoteChar"/>
                          <w:i/>
                          <w:iCs/>
                        </w:rPr>
                      </w:pPr>
                      <w:r>
                        <w:rPr>
                          <w:rStyle w:val="QuoteChar"/>
                          <w:i/>
                          <w:iCs/>
                        </w:rPr>
                        <w:t>Learning Outcome (1, 2,3, 5,6):</w:t>
                      </w:r>
                    </w:p>
                    <w:p w14:paraId="26530D2A" w14:textId="77777777" w:rsidR="004D73EE" w:rsidRPr="004D73EE" w:rsidRDefault="004D73EE" w:rsidP="004D73EE">
                      <w:r w:rsidRPr="008D77ED">
                        <w:rPr>
                          <w:rStyle w:val="QuoteChar"/>
                        </w:rPr>
                        <w:t>Describe methods and tools in web development.</w:t>
                      </w:r>
                    </w:p>
                    <w:p w14:paraId="5B2CCEA9" w14:textId="77777777" w:rsidR="004D73EE" w:rsidRDefault="004D73EE" w:rsidP="004D73EE">
                      <w:pPr>
                        <w:rPr>
                          <w:rStyle w:val="QuoteChar"/>
                        </w:rPr>
                      </w:pPr>
                      <w:r w:rsidRPr="004D73EE">
                        <w:rPr>
                          <w:rStyle w:val="QuoteChar"/>
                        </w:rPr>
                        <w:t>Create web pages using HTML5 and CSS3.</w:t>
                      </w:r>
                    </w:p>
                    <w:p w14:paraId="61011165" w14:textId="77777777" w:rsidR="004D73EE" w:rsidRDefault="004D73EE" w:rsidP="004D73EE">
                      <w:pPr>
                        <w:rPr>
                          <w:rStyle w:val="QuoteChar"/>
                        </w:rPr>
                      </w:pPr>
                      <w:r w:rsidRPr="004D73EE">
                        <w:rPr>
                          <w:rStyle w:val="QuoteChar"/>
                        </w:rPr>
                        <w:t>Develop dynamic web pages using JavaScript.</w:t>
                      </w:r>
                    </w:p>
                    <w:p w14:paraId="01052E08" w14:textId="77777777" w:rsidR="004D73EE" w:rsidRPr="004D73EE" w:rsidRDefault="004D73EE" w:rsidP="004D73EE">
                      <w:pPr>
                        <w:rPr>
                          <w:rStyle w:val="QuoteChar"/>
                        </w:rPr>
                      </w:pPr>
                      <w:r w:rsidRPr="004D73EE">
                        <w:rPr>
                          <w:rStyle w:val="QuoteChar"/>
                        </w:rPr>
                        <w:t>Create Rich Internet Applications.</w:t>
                      </w:r>
                    </w:p>
                    <w:p w14:paraId="3EC39052" w14:textId="77777777" w:rsidR="004D73EE" w:rsidRPr="004D73EE" w:rsidRDefault="004D73EE" w:rsidP="004D73EE">
                      <w:pPr>
                        <w:spacing w:after="0" w:line="240" w:lineRule="auto"/>
                        <w:rPr>
                          <w:rStyle w:val="QuoteChar"/>
                        </w:rPr>
                      </w:pPr>
                      <w:r w:rsidRPr="004D73EE">
                        <w:rPr>
                          <w:rStyle w:val="QuoteChar"/>
                        </w:rPr>
                        <w:t>Build web applications using PHP and MySQL.</w:t>
                      </w:r>
                    </w:p>
                    <w:p w14:paraId="6F846218" w14:textId="77777777" w:rsidR="004D73EE" w:rsidRDefault="004D73EE" w:rsidP="004D73EE"/>
                    <w:p w14:paraId="44B422E3" w14:textId="77777777" w:rsidR="004D73EE" w:rsidRDefault="004D73EE" w:rsidP="004D73EE"/>
                    <w:p w14:paraId="4DAB3528" w14:textId="77777777" w:rsidR="004D73EE" w:rsidRDefault="004D73EE" w:rsidP="004D73EE"/>
                    <w:p w14:paraId="3C231F71" w14:textId="77777777" w:rsidR="004D73EE" w:rsidRPr="00FB3FB6" w:rsidRDefault="004D73EE" w:rsidP="004D73EE">
                      <w:pPr>
                        <w:jc w:val="center"/>
                        <w:rPr>
                          <w:b/>
                          <w:bCs/>
                          <w:color w:val="auto"/>
                          <w:sz w:val="24"/>
                          <w:szCs w:val="24"/>
                        </w:rPr>
                      </w:pPr>
                    </w:p>
                  </w:txbxContent>
                </v:textbox>
                <w10:wrap anchorx="page" anchory="margin"/>
              </v:shape>
            </w:pict>
          </mc:Fallback>
        </mc:AlternateContent>
      </w:r>
      <w:r w:rsidR="00BF0455" w:rsidRPr="00394974">
        <w:t>Description and Instructions</w:t>
      </w:r>
    </w:p>
    <w:p w14:paraId="3236239C" w14:textId="5DEEB95B" w:rsidR="00BF0455" w:rsidRPr="00BF0455" w:rsidRDefault="00BF0455" w:rsidP="00BF0455">
      <w:pPr>
        <w:spacing w:after="100" w:line="276" w:lineRule="auto"/>
        <w:rPr>
          <w:b/>
          <w:bCs/>
          <w:rtl/>
        </w:rPr>
      </w:pPr>
      <w:r w:rsidRPr="00BF0455">
        <w:rPr>
          <w:b/>
          <w:bCs/>
        </w:rPr>
        <w:t>Project Idea: “Campus Events Hub”</w:t>
      </w:r>
    </w:p>
    <w:p w14:paraId="1148480A" w14:textId="57996149" w:rsidR="00BF0455" w:rsidRDefault="00BF0455" w:rsidP="00BF0455">
      <w:pPr>
        <w:spacing w:after="100" w:line="276" w:lineRule="auto"/>
      </w:pPr>
      <w:r>
        <w:t>Each group will design and build a small dynamic website for a fictional university club or department that publishes upcoming campus events (workshops, seminars, competitions, trips) and lets students register for them online. The site is built with HTML and CSS for the front end, and basic PHP for the dynamic parts (page templates, form handling, validation, and saving registrations).</w:t>
      </w:r>
    </w:p>
    <w:p w14:paraId="1D005A70" w14:textId="77777777" w:rsidR="00BF0455" w:rsidRDefault="00BF0455" w:rsidP="00BF0455">
      <w:pPr>
        <w:spacing w:after="100" w:line="276" w:lineRule="auto"/>
        <w:rPr>
          <w:rtl/>
        </w:rPr>
      </w:pPr>
      <w:r>
        <w:rPr>
          <w:b/>
          <w:bCs/>
        </w:rPr>
        <w:t xml:space="preserve">Group size: </w:t>
      </w:r>
      <w:r>
        <w:t xml:space="preserve">3–4 students.  </w:t>
      </w:r>
      <w:r>
        <w:rPr>
          <w:b/>
          <w:bCs/>
        </w:rPr>
        <w:t xml:space="preserve">Duration: </w:t>
      </w:r>
      <w:r>
        <w:t>6 weeks.</w:t>
      </w:r>
    </w:p>
    <w:p w14:paraId="3B2F8CC0" w14:textId="77777777" w:rsidR="00BF0455" w:rsidRDefault="00BF0455" w:rsidP="00BF0455">
      <w:pPr>
        <w:spacing w:after="100" w:line="276" w:lineRule="auto"/>
        <w:rPr>
          <w:rtl/>
        </w:rPr>
      </w:pPr>
    </w:p>
    <w:p w14:paraId="0AED8E1B" w14:textId="6B8FDCDE" w:rsidR="00BF0455" w:rsidRDefault="00BF0455" w:rsidP="00BF0455">
      <w:pPr>
        <w:pStyle w:val="Heading1"/>
        <w:spacing w:before="280" w:after="140"/>
      </w:pPr>
      <w:r>
        <w:rPr>
          <w:color w:val="1F3864"/>
        </w:rPr>
        <w:t>Functional Requirements (Minimum)</w:t>
      </w:r>
    </w:p>
    <w:p w14:paraId="56715BE1" w14:textId="30661930" w:rsidR="00BF0455" w:rsidRDefault="00BF0455" w:rsidP="00BF0455">
      <w:pPr>
        <w:spacing w:after="100" w:line="276" w:lineRule="auto"/>
      </w:pPr>
      <w:r>
        <w:rPr>
          <w:b/>
          <w:bCs/>
        </w:rPr>
        <w:t>The website must contain at least the following pages:</w:t>
      </w:r>
    </w:p>
    <w:p w14:paraId="55DE97CF" w14:textId="77777777" w:rsidR="00BF0455" w:rsidRDefault="00BF0455" w:rsidP="00BF0455">
      <w:pPr>
        <w:pStyle w:val="ListParagraph"/>
        <w:numPr>
          <w:ilvl w:val="0"/>
          <w:numId w:val="32"/>
        </w:numPr>
        <w:spacing w:after="100" w:line="276" w:lineRule="auto"/>
        <w:contextualSpacing w:val="0"/>
      </w:pPr>
      <w:r>
        <w:rPr>
          <w:b/>
          <w:bCs/>
        </w:rPr>
        <w:t xml:space="preserve">Home page: </w:t>
      </w:r>
      <w:r>
        <w:t>introduction to the club/department and highlights of the next 3 upcoming events.</w:t>
      </w:r>
    </w:p>
    <w:p w14:paraId="5772CE91" w14:textId="62F692A7" w:rsidR="00BF0455" w:rsidRDefault="00BF0455" w:rsidP="00BF0455">
      <w:pPr>
        <w:pStyle w:val="ListParagraph"/>
        <w:numPr>
          <w:ilvl w:val="0"/>
          <w:numId w:val="32"/>
        </w:numPr>
        <w:spacing w:after="100" w:line="276" w:lineRule="auto"/>
        <w:contextualSpacing w:val="0"/>
      </w:pPr>
      <w:r>
        <w:rPr>
          <w:b/>
          <w:bCs/>
        </w:rPr>
        <w:t xml:space="preserve">Events page: </w:t>
      </w:r>
      <w:r>
        <w:t>a list of all events, generated by PHP from a data source (PHP array, text/CSV file, or a simple database table — the group chooses).</w:t>
      </w:r>
    </w:p>
    <w:p w14:paraId="6A6B7FDE" w14:textId="20DAD12A" w:rsidR="00BF0455" w:rsidRDefault="00BF0455" w:rsidP="00BF0455">
      <w:pPr>
        <w:pStyle w:val="ListParagraph"/>
        <w:numPr>
          <w:ilvl w:val="0"/>
          <w:numId w:val="32"/>
        </w:numPr>
        <w:spacing w:after="100" w:line="276" w:lineRule="auto"/>
        <w:contextualSpacing w:val="0"/>
      </w:pPr>
      <w:r>
        <w:rPr>
          <w:b/>
          <w:bCs/>
        </w:rPr>
        <w:t xml:space="preserve">Event details page: </w:t>
      </w:r>
      <w:r>
        <w:t>one page that displays the details of a selected event (using a GET parameter, e.g. event.php?id=3).</w:t>
      </w:r>
    </w:p>
    <w:p w14:paraId="391556C5" w14:textId="77777777" w:rsidR="00BF0455" w:rsidRDefault="00BF0455" w:rsidP="00BF0455">
      <w:pPr>
        <w:pStyle w:val="ListParagraph"/>
        <w:numPr>
          <w:ilvl w:val="0"/>
          <w:numId w:val="32"/>
        </w:numPr>
        <w:spacing w:after="100" w:line="276" w:lineRule="auto"/>
        <w:contextualSpacing w:val="0"/>
      </w:pPr>
      <w:r>
        <w:rPr>
          <w:b/>
          <w:bCs/>
        </w:rPr>
        <w:t xml:space="preserve">Registration page: </w:t>
      </w:r>
      <w:r>
        <w:t>an HTML form (name, student ID, email, selected event) processed by PHP with server-side validation; valid registrations are appended to a text/CSV file or database table, and a confirmation message is shown.</w:t>
      </w:r>
    </w:p>
    <w:p w14:paraId="02AE855C" w14:textId="77777777" w:rsidR="00BF0455" w:rsidRDefault="00BF0455" w:rsidP="00BF0455">
      <w:pPr>
        <w:pStyle w:val="ListParagraph"/>
        <w:numPr>
          <w:ilvl w:val="0"/>
          <w:numId w:val="32"/>
        </w:numPr>
        <w:spacing w:after="100" w:line="276" w:lineRule="auto"/>
        <w:contextualSpacing w:val="0"/>
      </w:pPr>
      <w:r>
        <w:rPr>
          <w:b/>
          <w:bCs/>
        </w:rPr>
        <w:t xml:space="preserve">Registrations list page: </w:t>
      </w:r>
      <w:r>
        <w:t>a page that reads the stored registrations and displays them in an HTML table.</w:t>
      </w:r>
    </w:p>
    <w:p w14:paraId="7C3EB9F7" w14:textId="77777777" w:rsidR="00BF0455" w:rsidRDefault="00BF0455" w:rsidP="00BF0455">
      <w:pPr>
        <w:pStyle w:val="ListParagraph"/>
        <w:numPr>
          <w:ilvl w:val="0"/>
          <w:numId w:val="32"/>
        </w:numPr>
        <w:spacing w:after="100" w:line="276" w:lineRule="auto"/>
        <w:contextualSpacing w:val="0"/>
      </w:pPr>
      <w:r>
        <w:rPr>
          <w:b/>
          <w:bCs/>
        </w:rPr>
        <w:t xml:space="preserve">About / Contact page: </w:t>
      </w:r>
      <w:r>
        <w:t>team members and a simple contact form (validation only; no email sending required).</w:t>
      </w:r>
    </w:p>
    <w:p w14:paraId="0D7124A2" w14:textId="77777777" w:rsidR="00BF0455" w:rsidRDefault="00BF0455" w:rsidP="00BF0455">
      <w:pPr>
        <w:pStyle w:val="Heading1"/>
        <w:spacing w:before="280" w:after="140"/>
      </w:pPr>
      <w:r>
        <w:rPr>
          <w:color w:val="1F3864"/>
        </w:rPr>
        <w:t>Technical Requirements</w:t>
      </w:r>
    </w:p>
    <w:p w14:paraId="4897149F" w14:textId="77777777" w:rsidR="00BF0455" w:rsidRDefault="00BF0455" w:rsidP="00BF0455">
      <w:pPr>
        <w:pStyle w:val="Heading2"/>
        <w:spacing w:before="220" w:after="100"/>
      </w:pPr>
      <w:r>
        <w:rPr>
          <w:color w:val="2E5395"/>
        </w:rPr>
        <w:t>HTML</w:t>
      </w:r>
    </w:p>
    <w:p w14:paraId="66FEF352" w14:textId="77777777" w:rsidR="00BF0455" w:rsidRDefault="00BF0455" w:rsidP="00BF0455">
      <w:pPr>
        <w:pStyle w:val="ListParagraph"/>
        <w:numPr>
          <w:ilvl w:val="0"/>
          <w:numId w:val="32"/>
        </w:numPr>
        <w:spacing w:after="100" w:line="276" w:lineRule="auto"/>
        <w:contextualSpacing w:val="0"/>
      </w:pPr>
      <w:r>
        <w:t>Valid, semantic markup (header, nav, main, section, footer); correct use of headings, lists, tables, images, and links.</w:t>
      </w:r>
    </w:p>
    <w:p w14:paraId="5DC98FA4" w14:textId="77777777" w:rsidR="00BF0455" w:rsidRDefault="00BF0455" w:rsidP="00BF0455">
      <w:pPr>
        <w:pStyle w:val="ListParagraph"/>
        <w:numPr>
          <w:ilvl w:val="0"/>
          <w:numId w:val="32"/>
        </w:numPr>
        <w:spacing w:after="100" w:line="276" w:lineRule="auto"/>
        <w:contextualSpacing w:val="0"/>
      </w:pPr>
      <w:r>
        <w:t>At least one data table and at least two forms with appropriate input types and labels.</w:t>
      </w:r>
    </w:p>
    <w:p w14:paraId="18987447" w14:textId="77777777" w:rsidR="00BF0455" w:rsidRDefault="00BF0455" w:rsidP="00BF0455">
      <w:pPr>
        <w:pStyle w:val="Heading2"/>
        <w:spacing w:before="220" w:after="100"/>
      </w:pPr>
      <w:r>
        <w:rPr>
          <w:color w:val="2E5395"/>
        </w:rPr>
        <w:t>CSS</w:t>
      </w:r>
    </w:p>
    <w:p w14:paraId="2BB17846" w14:textId="77777777" w:rsidR="00BF0455" w:rsidRDefault="00BF0455" w:rsidP="00BF0455">
      <w:pPr>
        <w:pStyle w:val="ListParagraph"/>
        <w:numPr>
          <w:ilvl w:val="0"/>
          <w:numId w:val="32"/>
        </w:numPr>
        <w:spacing w:after="100" w:line="276" w:lineRule="auto"/>
        <w:contextualSpacing w:val="0"/>
      </w:pPr>
      <w:r>
        <w:t>One shared external stylesheet (no inline styles except where justified).</w:t>
      </w:r>
    </w:p>
    <w:p w14:paraId="525FDCE9" w14:textId="77777777" w:rsidR="00BF0455" w:rsidRDefault="00BF0455" w:rsidP="00BF0455">
      <w:pPr>
        <w:pStyle w:val="ListParagraph"/>
        <w:numPr>
          <w:ilvl w:val="0"/>
          <w:numId w:val="32"/>
        </w:numPr>
        <w:spacing w:after="100" w:line="276" w:lineRule="auto"/>
        <w:contextualSpacing w:val="0"/>
      </w:pPr>
      <w:r>
        <w:t>A consistent color scheme and typography, a styled navigation bar, and hover/focus states.</w:t>
      </w:r>
    </w:p>
    <w:p w14:paraId="42AABB6C" w14:textId="77777777" w:rsidR="00BF0455" w:rsidRDefault="00BF0455" w:rsidP="00BF0455">
      <w:pPr>
        <w:pStyle w:val="ListParagraph"/>
        <w:numPr>
          <w:ilvl w:val="0"/>
          <w:numId w:val="32"/>
        </w:numPr>
        <w:spacing w:after="100" w:line="276" w:lineRule="auto"/>
        <w:contextualSpacing w:val="0"/>
      </w:pPr>
      <w:r>
        <w:t>A basic responsive behavior (e.g., layout adapts on small screens using media queries or flexible units).</w:t>
      </w:r>
    </w:p>
    <w:p w14:paraId="2AE503D7" w14:textId="77777777" w:rsidR="00BF0455" w:rsidRDefault="00BF0455" w:rsidP="00BF0455">
      <w:pPr>
        <w:pStyle w:val="Heading2"/>
        <w:spacing w:before="220" w:after="100"/>
      </w:pPr>
      <w:r>
        <w:rPr>
          <w:color w:val="2E5395"/>
        </w:rPr>
        <w:t xml:space="preserve">PHP </w:t>
      </w:r>
    </w:p>
    <w:p w14:paraId="2ED10E45" w14:textId="77777777" w:rsidR="00BF0455" w:rsidRDefault="00BF0455" w:rsidP="00BF0455">
      <w:pPr>
        <w:pStyle w:val="ListParagraph"/>
        <w:numPr>
          <w:ilvl w:val="0"/>
          <w:numId w:val="32"/>
        </w:numPr>
        <w:spacing w:after="100" w:line="276" w:lineRule="auto"/>
        <w:contextualSpacing w:val="0"/>
      </w:pPr>
      <w:r>
        <w:t>Shared header and footer using include/require on every page.</w:t>
      </w:r>
    </w:p>
    <w:p w14:paraId="251D4BA1" w14:textId="77777777" w:rsidR="00BF0455" w:rsidRDefault="00BF0455" w:rsidP="00BF0455">
      <w:pPr>
        <w:pStyle w:val="ListParagraph"/>
        <w:numPr>
          <w:ilvl w:val="0"/>
          <w:numId w:val="32"/>
        </w:numPr>
        <w:spacing w:after="100" w:line="276" w:lineRule="auto"/>
        <w:contextualSpacing w:val="0"/>
      </w:pPr>
      <w:r>
        <w:t>Handling of GET and POST data with server-side validation (required fields, email format, etc.) and clear error messages.</w:t>
      </w:r>
    </w:p>
    <w:p w14:paraId="6FEB1BCE" w14:textId="77777777" w:rsidR="00BF0455" w:rsidRDefault="00BF0455" w:rsidP="00BF0455">
      <w:pPr>
        <w:pStyle w:val="ListParagraph"/>
        <w:numPr>
          <w:ilvl w:val="0"/>
          <w:numId w:val="32"/>
        </w:numPr>
        <w:spacing w:after="100" w:line="276" w:lineRule="auto"/>
        <w:contextualSpacing w:val="0"/>
      </w:pPr>
      <w:r>
        <w:t>Reading and writing data (text/CSV file or a simple database table) and displaying it with loops.</w:t>
      </w:r>
    </w:p>
    <w:p w14:paraId="29969025" w14:textId="77777777" w:rsidR="00BF0455" w:rsidRDefault="00BF0455" w:rsidP="00BF0455">
      <w:pPr>
        <w:pStyle w:val="ListParagraph"/>
        <w:numPr>
          <w:ilvl w:val="0"/>
          <w:numId w:val="32"/>
        </w:numPr>
        <w:spacing w:after="100" w:line="276" w:lineRule="auto"/>
        <w:contextualSpacing w:val="0"/>
      </w:pPr>
      <w:r>
        <w:t>Code is organized, indented, and commented; no frameworks or site builders are allowed.</w:t>
      </w:r>
    </w:p>
    <w:p w14:paraId="50F633D7" w14:textId="4D8F410C" w:rsidR="00BF0455" w:rsidRPr="00BF0455" w:rsidRDefault="00BF0455" w:rsidP="00BF0455">
      <w:pPr>
        <w:spacing w:after="100" w:line="276" w:lineRule="auto"/>
        <w:rPr>
          <w:b/>
          <w:bCs/>
          <w:color w:val="EF4623" w:themeColor="accent1"/>
          <w:sz w:val="24"/>
          <w:szCs w:val="24"/>
        </w:rPr>
      </w:pPr>
      <w:r w:rsidRPr="00BF0455">
        <w:rPr>
          <w:b/>
          <w:bCs/>
          <w:color w:val="EF4623" w:themeColor="accent1"/>
          <w:sz w:val="24"/>
          <w:szCs w:val="24"/>
        </w:rPr>
        <w:t xml:space="preserve">Timeline </w:t>
      </w:r>
    </w:p>
    <w:p w14:paraId="102FA097" w14:textId="77777777" w:rsidR="00BF0455" w:rsidRPr="00BF0455" w:rsidRDefault="00BF0455" w:rsidP="00BF0455">
      <w:pPr>
        <w:pStyle w:val="ListParagraph"/>
        <w:numPr>
          <w:ilvl w:val="0"/>
          <w:numId w:val="32"/>
        </w:numPr>
      </w:pPr>
      <w:r w:rsidRPr="00BF0455">
        <w:rPr>
          <w:b/>
          <w:bCs/>
        </w:rPr>
        <w:t xml:space="preserve">Week 1: </w:t>
      </w:r>
      <w:r w:rsidRPr="00BF0455">
        <w:t>team formation, choosing the club theme, sitemap and page sketches.</w:t>
      </w:r>
    </w:p>
    <w:p w14:paraId="0E308066" w14:textId="77777777" w:rsidR="00BF0455" w:rsidRPr="00BF0455" w:rsidRDefault="00BF0455" w:rsidP="00BF0455">
      <w:pPr>
        <w:pStyle w:val="ListParagraph"/>
        <w:numPr>
          <w:ilvl w:val="0"/>
          <w:numId w:val="32"/>
        </w:numPr>
      </w:pPr>
      <w:r w:rsidRPr="00BF0455">
        <w:rPr>
          <w:b/>
          <w:bCs/>
        </w:rPr>
        <w:t xml:space="preserve">Weeks 2–3: </w:t>
      </w:r>
      <w:r w:rsidRPr="00BF0455">
        <w:t>static HTML/CSS version of all pages.</w:t>
      </w:r>
    </w:p>
    <w:p w14:paraId="75BA7DBA" w14:textId="77777777" w:rsidR="00BF0455" w:rsidRPr="00BF0455" w:rsidRDefault="00BF0455" w:rsidP="00BF0455">
      <w:pPr>
        <w:pStyle w:val="ListParagraph"/>
        <w:numPr>
          <w:ilvl w:val="0"/>
          <w:numId w:val="32"/>
        </w:numPr>
      </w:pPr>
      <w:r w:rsidRPr="00BF0455">
        <w:rPr>
          <w:b/>
          <w:bCs/>
        </w:rPr>
        <w:t xml:space="preserve">Week 3 (end): </w:t>
      </w:r>
      <w:r w:rsidRPr="00BF0455">
        <w:t>submit the mid-project progress report.</w:t>
      </w:r>
    </w:p>
    <w:p w14:paraId="0E763D03" w14:textId="77777777" w:rsidR="00BF0455" w:rsidRPr="00BF0455" w:rsidRDefault="00BF0455" w:rsidP="00BF0455">
      <w:pPr>
        <w:pStyle w:val="ListParagraph"/>
        <w:numPr>
          <w:ilvl w:val="0"/>
          <w:numId w:val="32"/>
        </w:numPr>
      </w:pPr>
      <w:r w:rsidRPr="00BF0455">
        <w:rPr>
          <w:b/>
          <w:bCs/>
        </w:rPr>
        <w:t xml:space="preserve">Weeks 4–5: </w:t>
      </w:r>
      <w:r w:rsidRPr="00BF0455">
        <w:t>PHP work: templates, forms, validation, data storage and display.</w:t>
      </w:r>
    </w:p>
    <w:p w14:paraId="690F5A0E" w14:textId="77777777" w:rsidR="00BF0455" w:rsidRPr="00BF0455" w:rsidRDefault="00BF0455" w:rsidP="00BF0455">
      <w:pPr>
        <w:pStyle w:val="ListParagraph"/>
        <w:numPr>
          <w:ilvl w:val="0"/>
          <w:numId w:val="32"/>
        </w:numPr>
      </w:pPr>
      <w:r w:rsidRPr="00BF0455">
        <w:rPr>
          <w:b/>
          <w:bCs/>
        </w:rPr>
        <w:t xml:space="preserve">Week 6: </w:t>
      </w:r>
      <w:r w:rsidRPr="00BF0455">
        <w:t>testing, polishing, final report, and submission.</w:t>
      </w:r>
    </w:p>
    <w:p w14:paraId="459F5DDB" w14:textId="77777777" w:rsidR="00BF0455" w:rsidRDefault="00BF0455" w:rsidP="00BF0455">
      <w:pPr>
        <w:pStyle w:val="ListParagraph"/>
        <w:spacing w:after="100" w:line="276" w:lineRule="auto"/>
        <w:ind w:left="480"/>
        <w:contextualSpacing w:val="0"/>
      </w:pPr>
    </w:p>
    <w:p w14:paraId="649305E9" w14:textId="77777777" w:rsidR="00BF0455" w:rsidRDefault="00BF0455" w:rsidP="00BF0455">
      <w:pPr>
        <w:pStyle w:val="Heading1"/>
        <w:spacing w:before="280" w:after="140"/>
      </w:pPr>
      <w:r>
        <w:rPr>
          <w:color w:val="1F3864"/>
        </w:rPr>
        <w:t>Submission Guidelines and Instructions</w:t>
      </w:r>
    </w:p>
    <w:p w14:paraId="77569661" w14:textId="77777777" w:rsidR="00BF0455" w:rsidRDefault="00BF0455" w:rsidP="00BF0455">
      <w:pPr>
        <w:pStyle w:val="Heading2"/>
        <w:spacing w:before="220" w:after="100"/>
      </w:pPr>
      <w:r>
        <w:rPr>
          <w:color w:val="2E5395"/>
        </w:rPr>
        <w:t>1. Mid-Project Progress Report</w:t>
      </w:r>
    </w:p>
    <w:p w14:paraId="4FD4062B" w14:textId="77777777" w:rsidR="00BF0455" w:rsidRDefault="00BF0455" w:rsidP="00BF0455">
      <w:pPr>
        <w:spacing w:after="100" w:line="276" w:lineRule="auto"/>
      </w:pPr>
      <w:r>
        <w:t>Each group must submit a short progress report at the end of Week 3, which must include:</w:t>
      </w:r>
    </w:p>
    <w:p w14:paraId="13FD6E13" w14:textId="77777777" w:rsidR="00BF0455" w:rsidRDefault="00BF0455" w:rsidP="00BF0455">
      <w:pPr>
        <w:pStyle w:val="ListParagraph"/>
        <w:numPr>
          <w:ilvl w:val="0"/>
          <w:numId w:val="32"/>
        </w:numPr>
        <w:spacing w:after="100" w:line="276" w:lineRule="auto"/>
        <w:contextualSpacing w:val="0"/>
      </w:pPr>
      <w:r>
        <w:t>Work completed this period.</w:t>
      </w:r>
    </w:p>
    <w:p w14:paraId="7C748931" w14:textId="77777777" w:rsidR="00BF0455" w:rsidRDefault="00BF0455" w:rsidP="00BF0455">
      <w:pPr>
        <w:pStyle w:val="ListParagraph"/>
        <w:numPr>
          <w:ilvl w:val="0"/>
          <w:numId w:val="32"/>
        </w:numPr>
        <w:spacing w:after="100" w:line="276" w:lineRule="auto"/>
        <w:contextualSpacing w:val="0"/>
      </w:pPr>
      <w:r>
        <w:t>One key decision made during this period.</w:t>
      </w:r>
    </w:p>
    <w:p w14:paraId="1DC02925" w14:textId="77777777" w:rsidR="00BF0455" w:rsidRDefault="00BF0455" w:rsidP="00BF0455">
      <w:pPr>
        <w:pStyle w:val="ListParagraph"/>
        <w:numPr>
          <w:ilvl w:val="0"/>
          <w:numId w:val="32"/>
        </w:numPr>
        <w:spacing w:after="100" w:line="276" w:lineRule="auto"/>
        <w:contextualSpacing w:val="0"/>
      </w:pPr>
      <w:r>
        <w:t>One problem encountered.</w:t>
      </w:r>
    </w:p>
    <w:p w14:paraId="6FF72C28" w14:textId="77777777" w:rsidR="00BF0455" w:rsidRDefault="00BF0455" w:rsidP="00BF0455">
      <w:pPr>
        <w:pStyle w:val="ListParagraph"/>
        <w:numPr>
          <w:ilvl w:val="0"/>
          <w:numId w:val="32"/>
        </w:numPr>
        <w:spacing w:after="100" w:line="276" w:lineRule="auto"/>
        <w:contextualSpacing w:val="0"/>
      </w:pPr>
      <w:r>
        <w:t>Plan for the next period.</w:t>
      </w:r>
    </w:p>
    <w:p w14:paraId="7865F1D0" w14:textId="77777777" w:rsidR="00BF0455" w:rsidRDefault="00BF0455" w:rsidP="00BF0455">
      <w:pPr>
        <w:pStyle w:val="ListParagraph"/>
        <w:numPr>
          <w:ilvl w:val="0"/>
          <w:numId w:val="32"/>
        </w:numPr>
        <w:spacing w:after="100" w:line="276" w:lineRule="auto"/>
        <w:contextualSpacing w:val="0"/>
      </w:pPr>
      <w:r>
        <w:t>Each group member's input/participation.</w:t>
      </w:r>
    </w:p>
    <w:p w14:paraId="79FABF5B" w14:textId="77777777" w:rsidR="00BF0455" w:rsidRDefault="00BF0455" w:rsidP="00BF0455">
      <w:pPr>
        <w:pStyle w:val="Heading2"/>
        <w:spacing w:before="220" w:after="100"/>
      </w:pPr>
      <w:r>
        <w:rPr>
          <w:color w:val="2E5395"/>
        </w:rPr>
        <w:t>2. Weekly Progress Log (Inside the Submission File)</w:t>
      </w:r>
    </w:p>
    <w:p w14:paraId="238BFD92" w14:textId="77777777" w:rsidR="00BF0455" w:rsidRDefault="00BF0455" w:rsidP="00BF0455">
      <w:pPr>
        <w:spacing w:after="100" w:line="276" w:lineRule="auto"/>
      </w:pPr>
      <w:r>
        <w:t xml:space="preserve">Students must document their progress </w:t>
      </w:r>
      <w:r>
        <w:rPr>
          <w:b/>
          <w:bCs/>
        </w:rPr>
        <w:t>inside the final submission file itself</w:t>
      </w:r>
      <w:r>
        <w:t xml:space="preserve">, in a dedicated section named </w:t>
      </w:r>
      <w:r>
        <w:rPr>
          <w:b/>
          <w:bCs/>
        </w:rPr>
        <w:t>“Progress Log”</w:t>
      </w:r>
      <w:r>
        <w:t>. The log must contain one dated entry per week (minimum 5 entries) written at the time of the work, not at the end. Each weekly entry must include:</w:t>
      </w:r>
    </w:p>
    <w:p w14:paraId="4C8B9917" w14:textId="77777777" w:rsidR="00BF0455" w:rsidRDefault="00BF0455" w:rsidP="00BF0455">
      <w:pPr>
        <w:pStyle w:val="ListParagraph"/>
        <w:numPr>
          <w:ilvl w:val="0"/>
          <w:numId w:val="32"/>
        </w:numPr>
        <w:spacing w:after="100" w:line="276" w:lineRule="auto"/>
        <w:contextualSpacing w:val="0"/>
      </w:pPr>
      <w:r>
        <w:rPr>
          <w:b/>
          <w:bCs/>
        </w:rPr>
        <w:t>Date and week number.</w:t>
      </w:r>
    </w:p>
    <w:p w14:paraId="227CD309" w14:textId="77777777" w:rsidR="00BF0455" w:rsidRDefault="00BF0455" w:rsidP="00BF0455">
      <w:pPr>
        <w:pStyle w:val="ListParagraph"/>
        <w:numPr>
          <w:ilvl w:val="0"/>
          <w:numId w:val="32"/>
        </w:numPr>
        <w:spacing w:after="100" w:line="276" w:lineRule="auto"/>
        <w:contextualSpacing w:val="0"/>
      </w:pPr>
      <w:r>
        <w:t>What was accomplished that week (2–4 sentences).</w:t>
      </w:r>
    </w:p>
    <w:p w14:paraId="29B8C548" w14:textId="77777777" w:rsidR="00BF0455" w:rsidRDefault="00BF0455" w:rsidP="00BF0455">
      <w:pPr>
        <w:pStyle w:val="ListParagraph"/>
        <w:numPr>
          <w:ilvl w:val="0"/>
          <w:numId w:val="32"/>
        </w:numPr>
        <w:spacing w:after="100" w:line="276" w:lineRule="auto"/>
        <w:contextualSpacing w:val="0"/>
      </w:pPr>
      <w:r>
        <w:t>Which member did what.</w:t>
      </w:r>
    </w:p>
    <w:p w14:paraId="307519CC" w14:textId="77777777" w:rsidR="00BF0455" w:rsidRDefault="00BF0455" w:rsidP="00BF0455">
      <w:pPr>
        <w:pStyle w:val="ListParagraph"/>
        <w:numPr>
          <w:ilvl w:val="0"/>
          <w:numId w:val="32"/>
        </w:numPr>
        <w:spacing w:after="100" w:line="276" w:lineRule="auto"/>
        <w:contextualSpacing w:val="0"/>
      </w:pPr>
      <w:r>
        <w:t>At least one screenshot of the website or code as it looked that week (screenshots must show a visible date/timestamp, e.g., the system clock or file properties).</w:t>
      </w:r>
    </w:p>
    <w:p w14:paraId="176B7B42" w14:textId="77777777" w:rsidR="00BF0455" w:rsidRDefault="00BF0455" w:rsidP="00BF0455">
      <w:pPr>
        <w:spacing w:after="100" w:line="276" w:lineRule="auto"/>
      </w:pPr>
      <w:r>
        <w:rPr>
          <w:b/>
          <w:bCs/>
        </w:rPr>
        <w:t xml:space="preserve">What NOT to do: </w:t>
      </w:r>
      <w:r>
        <w:t>Students must not build the entire project at the last minute and then write the log retroactively. Entries that all look written in one sitting, screenshots without dates, or a log that does not match the final work are treated as red flags regardless of the quality of the final website.</w:t>
      </w:r>
    </w:p>
    <w:p w14:paraId="116445C8" w14:textId="77777777" w:rsidR="00BF0455" w:rsidRDefault="00BF0455" w:rsidP="00BF0455">
      <w:pPr>
        <w:pStyle w:val="Heading2"/>
        <w:spacing w:before="220" w:after="100"/>
      </w:pPr>
      <w:r>
        <w:rPr>
          <w:color w:val="2E5395"/>
        </w:rPr>
        <w:t>3. Project Artifacts</w:t>
      </w:r>
    </w:p>
    <w:p w14:paraId="4ED5C2FA" w14:textId="77777777" w:rsidR="00BF0455" w:rsidRDefault="00BF0455" w:rsidP="00BF0455">
      <w:pPr>
        <w:spacing w:after="100" w:line="276" w:lineRule="auto"/>
      </w:pPr>
      <w:r>
        <w:t>A separate section in the final report must be named “Project Artifacts” and must include:</w:t>
      </w:r>
    </w:p>
    <w:p w14:paraId="79A5C8EF" w14:textId="77777777" w:rsidR="00BF0455" w:rsidRDefault="00BF0455" w:rsidP="00BF0455">
      <w:pPr>
        <w:pStyle w:val="ListParagraph"/>
        <w:numPr>
          <w:ilvl w:val="0"/>
          <w:numId w:val="32"/>
        </w:numPr>
        <w:spacing w:after="100" w:line="276" w:lineRule="auto"/>
        <w:contextualSpacing w:val="0"/>
      </w:pPr>
      <w:r>
        <w:t>The full source code of the website as a ZIP file (all .html, .css, .php files, images, and any data files), submitted together with the report.</w:t>
      </w:r>
    </w:p>
    <w:p w14:paraId="681A6A0A" w14:textId="77777777" w:rsidR="00BF0455" w:rsidRDefault="00BF0455" w:rsidP="00BF0455">
      <w:pPr>
        <w:pStyle w:val="ListParagraph"/>
        <w:numPr>
          <w:ilvl w:val="0"/>
          <w:numId w:val="32"/>
        </w:numPr>
        <w:spacing w:after="100" w:line="276" w:lineRule="auto"/>
        <w:contextualSpacing w:val="0"/>
      </w:pPr>
      <w:r>
        <w:t>A short “How to run” note (e.g., which folder to place in XAMPP/htdocs and which page to open first).</w:t>
      </w:r>
    </w:p>
    <w:p w14:paraId="5862ED27" w14:textId="77777777" w:rsidR="00BF0455" w:rsidRDefault="00BF0455" w:rsidP="00BF0455">
      <w:pPr>
        <w:pStyle w:val="ListParagraph"/>
        <w:numPr>
          <w:ilvl w:val="0"/>
          <w:numId w:val="32"/>
        </w:numPr>
        <w:spacing w:after="100" w:line="276" w:lineRule="auto"/>
        <w:contextualSpacing w:val="0"/>
      </w:pPr>
      <w:r>
        <w:t>The Progress Log section described above, with its screenshots.</w:t>
      </w:r>
    </w:p>
    <w:p w14:paraId="6630E41B" w14:textId="77777777" w:rsidR="00BF0455" w:rsidRDefault="00BF0455" w:rsidP="00BF0455">
      <w:pPr>
        <w:pStyle w:val="Heading2"/>
        <w:spacing w:before="220" w:after="100"/>
      </w:pPr>
      <w:r>
        <w:rPr>
          <w:color w:val="2E5395"/>
        </w:rPr>
        <w:t>4. Written Reflection (End-of-Project Report)</w:t>
      </w:r>
    </w:p>
    <w:p w14:paraId="7CABD212" w14:textId="77777777" w:rsidR="00BF0455" w:rsidRDefault="00BF0455" w:rsidP="00BF0455">
      <w:pPr>
        <w:spacing w:after="100" w:line="276" w:lineRule="auto"/>
      </w:pPr>
      <w:r>
        <w:t>The final report must end with a Reflection section (300–500 words), written in the students' own words, addressing some of the following:</w:t>
      </w:r>
    </w:p>
    <w:p w14:paraId="66A6FCD0" w14:textId="77777777" w:rsidR="00BF0455" w:rsidRDefault="00BF0455" w:rsidP="00BF0455">
      <w:pPr>
        <w:pStyle w:val="ListParagraph"/>
        <w:numPr>
          <w:ilvl w:val="0"/>
          <w:numId w:val="32"/>
        </w:numPr>
        <w:spacing w:after="100" w:line="276" w:lineRule="auto"/>
        <w:contextualSpacing w:val="0"/>
      </w:pPr>
      <w:r>
        <w:t>Describe one specific challenge or obstacle you encountered during this project and explain in detail how you identified and resolved it.</w:t>
      </w:r>
    </w:p>
    <w:p w14:paraId="2F3DB691" w14:textId="77777777" w:rsidR="00BF0455" w:rsidRDefault="00BF0455" w:rsidP="00BF0455">
      <w:pPr>
        <w:pStyle w:val="ListParagraph"/>
        <w:numPr>
          <w:ilvl w:val="0"/>
          <w:numId w:val="32"/>
        </w:numPr>
        <w:spacing w:after="100" w:line="276" w:lineRule="auto"/>
        <w:contextualSpacing w:val="0"/>
      </w:pPr>
      <w:r>
        <w:t>Explain why you chose your specific approach (e.g., CSV file vs. database, page layout technique) over at least one alternative you considered, and what tradeoffs informed that decision.</w:t>
      </w:r>
    </w:p>
    <w:p w14:paraId="6D91ADF1" w14:textId="77777777" w:rsidR="00BF0455" w:rsidRDefault="00BF0455" w:rsidP="00BF0455">
      <w:pPr>
        <w:pStyle w:val="ListParagraph"/>
        <w:numPr>
          <w:ilvl w:val="0"/>
          <w:numId w:val="32"/>
        </w:numPr>
        <w:spacing w:after="100" w:line="276" w:lineRule="auto"/>
        <w:contextualSpacing w:val="0"/>
      </w:pPr>
      <w:r>
        <w:t>If you used any AI tools during this project (e.g., ChatGPT, Claude, Copilot), disclose which tool(s), for what specific purpose (e.g., debugging, grammar checking, brainstorming), and how you verified or modified the output.</w:t>
      </w:r>
    </w:p>
    <w:p w14:paraId="08CAEB84" w14:textId="77777777" w:rsidR="00BF0455" w:rsidRDefault="00BF0455" w:rsidP="00BF0455">
      <w:pPr>
        <w:pStyle w:val="ListParagraph"/>
        <w:numPr>
          <w:ilvl w:val="0"/>
          <w:numId w:val="32"/>
        </w:numPr>
        <w:spacing w:after="100" w:line="276" w:lineRule="auto"/>
        <w:contextualSpacing w:val="0"/>
      </w:pPr>
      <w:r>
        <w:t>What would you do differently if you were to redo this project with more time or resources?</w:t>
      </w:r>
    </w:p>
    <w:p w14:paraId="6BB9EF42" w14:textId="77777777" w:rsidR="00BF0455" w:rsidRDefault="00BF0455" w:rsidP="00BF0455">
      <w:pPr>
        <w:spacing w:after="100" w:line="276" w:lineRule="auto"/>
      </w:pPr>
      <w:r>
        <w:rPr>
          <w:i/>
          <w:iCs/>
        </w:rPr>
        <w:t>This section will be evaluated for specificity and consistency with the technical content of the project report.</w:t>
      </w:r>
    </w:p>
    <w:p w14:paraId="0B425D14" w14:textId="77777777" w:rsidR="00513F37" w:rsidRPr="00513F37" w:rsidRDefault="00513F37" w:rsidP="00513F37">
      <w:pPr>
        <w:spacing w:after="100" w:line="276" w:lineRule="auto"/>
        <w:rPr>
          <w:b/>
          <w:bCs/>
          <w:color w:val="EF4623" w:themeColor="accent1"/>
        </w:rPr>
      </w:pPr>
      <w:r w:rsidRPr="00513F37">
        <w:rPr>
          <w:b/>
          <w:bCs/>
          <w:color w:val="EF4623" w:themeColor="accent1"/>
        </w:rPr>
        <w:t>Important Notes</w:t>
      </w:r>
    </w:p>
    <w:p w14:paraId="0BF97B72" w14:textId="77777777" w:rsidR="00513F37" w:rsidRPr="00513F37" w:rsidRDefault="00513F37" w:rsidP="00513F37">
      <w:pPr>
        <w:numPr>
          <w:ilvl w:val="0"/>
          <w:numId w:val="32"/>
        </w:numPr>
        <w:spacing w:after="100" w:line="276" w:lineRule="auto"/>
      </w:pPr>
      <w:r w:rsidRPr="00513F37">
        <w:rPr>
          <w:b/>
          <w:bCs/>
        </w:rPr>
        <w:t xml:space="preserve">AI use: </w:t>
      </w:r>
      <w:r w:rsidRPr="00513F37">
        <w:t xml:space="preserve">Students may use AI tools (ChatGPT, Claude, Copilot, Gemini, etc.) only for brainstorming approaches, debugging small errors, or proofreading text. AI must not be used to generate the code logic or produce substantial portions of the report or website. Any permitted AI use must be disclosed in the Reflection section. Undisclosed AI use, or AI use beyond this scope (disclosed or not), will result in a </w:t>
      </w:r>
      <w:r w:rsidRPr="00513F37">
        <w:rPr>
          <w:b/>
          <w:bCs/>
        </w:rPr>
        <w:t>zero</w:t>
      </w:r>
      <w:r w:rsidRPr="00513F37">
        <w:t xml:space="preserve"> grade for the entire project.</w:t>
      </w:r>
    </w:p>
    <w:p w14:paraId="7D017A36" w14:textId="77777777" w:rsidR="00513F37" w:rsidRPr="00513F37" w:rsidRDefault="00513F37" w:rsidP="00513F37">
      <w:pPr>
        <w:numPr>
          <w:ilvl w:val="0"/>
          <w:numId w:val="32"/>
        </w:numPr>
        <w:spacing w:after="100" w:line="276" w:lineRule="auto"/>
      </w:pPr>
      <w:r w:rsidRPr="00513F37">
        <w:t xml:space="preserve">Any submission lacking a valid, inspectable Progress Log, or showing evidence of AI generation or plagiarism, will receive a </w:t>
      </w:r>
      <w:r w:rsidRPr="00513F37">
        <w:rPr>
          <w:b/>
          <w:bCs/>
        </w:rPr>
        <w:t>zero</w:t>
      </w:r>
      <w:r w:rsidRPr="00513F37">
        <w:t xml:space="preserve"> grade for the entire project.</w:t>
      </w:r>
    </w:p>
    <w:p w14:paraId="3CBA537E" w14:textId="77777777" w:rsidR="00513F37" w:rsidRDefault="00513F37" w:rsidP="00513F37">
      <w:pPr>
        <w:numPr>
          <w:ilvl w:val="0"/>
          <w:numId w:val="32"/>
        </w:numPr>
        <w:spacing w:after="100" w:line="276" w:lineRule="auto"/>
      </w:pPr>
      <w:r w:rsidRPr="00513F37">
        <w:t xml:space="preserve">Failure to submit the mid-project progress report as required, or submission of reports found to be fabricated, copied, or AI-generated, will result in a </w:t>
      </w:r>
      <w:r w:rsidRPr="00513F37">
        <w:rPr>
          <w:b/>
          <w:bCs/>
        </w:rPr>
        <w:t>zero</w:t>
      </w:r>
      <w:r w:rsidRPr="00513F37">
        <w:t xml:space="preserve"> grade for the entire project.</w:t>
      </w:r>
    </w:p>
    <w:p w14:paraId="3EBB2D4D" w14:textId="77777777" w:rsidR="00324256" w:rsidRDefault="00324256" w:rsidP="00324256">
      <w:pPr>
        <w:spacing w:after="100" w:line="276" w:lineRule="auto"/>
      </w:pPr>
    </w:p>
    <w:p w14:paraId="3FA22BA0" w14:textId="77777777" w:rsidR="00324256" w:rsidRDefault="00324256" w:rsidP="00661E8F">
      <w:pPr>
        <w:pStyle w:val="Style1"/>
        <w:spacing w:after="240" w:line="360" w:lineRule="auto"/>
        <w:jc w:val="both"/>
        <w:rPr>
          <w:b/>
          <w:lang/>
        </w:rPr>
      </w:pPr>
    </w:p>
    <w:p w14:paraId="4BB2255F" w14:textId="77777777" w:rsidR="00324256" w:rsidRDefault="00324256" w:rsidP="00661E8F">
      <w:pPr>
        <w:pStyle w:val="Style1"/>
        <w:spacing w:after="240" w:line="360" w:lineRule="auto"/>
        <w:jc w:val="both"/>
        <w:rPr>
          <w:b/>
          <w:lang/>
        </w:rPr>
      </w:pPr>
    </w:p>
    <w:p w14:paraId="46E8D386" w14:textId="77777777" w:rsidR="00324256" w:rsidRDefault="00324256" w:rsidP="00661E8F">
      <w:pPr>
        <w:pStyle w:val="Style1"/>
        <w:spacing w:after="240" w:line="360" w:lineRule="auto"/>
        <w:jc w:val="both"/>
        <w:rPr>
          <w:b/>
          <w:lang/>
        </w:rPr>
      </w:pPr>
    </w:p>
    <w:p w14:paraId="6A7077E4" w14:textId="77777777" w:rsidR="00324256" w:rsidRDefault="00324256" w:rsidP="00661E8F">
      <w:pPr>
        <w:pStyle w:val="Style1"/>
        <w:spacing w:after="240" w:line="360" w:lineRule="auto"/>
        <w:jc w:val="both"/>
        <w:rPr>
          <w:b/>
          <w:lang/>
        </w:rPr>
      </w:pPr>
    </w:p>
    <w:p w14:paraId="11EF7116" w14:textId="77777777" w:rsidR="00D736CC" w:rsidRPr="00D736CC" w:rsidRDefault="00D736CC" w:rsidP="00D736CC">
      <w:pPr>
        <w:pStyle w:val="Style1"/>
        <w:spacing w:after="240" w:line="360" w:lineRule="auto"/>
      </w:pPr>
      <w:r w:rsidRPr="00D736CC">
        <w:rPr>
          <w:b/>
        </w:rPr>
        <w:t>Mid-Project Progress Report – End of Week 3</w:t>
      </w:r>
    </w:p>
    <w:p w14:paraId="29D20461" w14:textId="77777777" w:rsidR="00D736CC" w:rsidRPr="00D736CC" w:rsidRDefault="00D736CC" w:rsidP="00D736CC">
      <w:pPr>
        <w:pStyle w:val="Style1"/>
        <w:spacing w:after="240" w:line="360" w:lineRule="auto"/>
      </w:pPr>
      <w:r w:rsidRPr="00D736CC">
        <w:rPr>
          <w:b/>
        </w:rPr>
        <w:t>Reporting Date:</w:t>
      </w:r>
      <w:r w:rsidRPr="00D736CC">
        <w:t xml:space="preserve"> 04/08/2026</w:t>
      </w:r>
      <w:r w:rsidRPr="00D736CC">
        <w:br/>
      </w:r>
      <w:r w:rsidRPr="00D736CC">
        <w:rPr>
          <w:b/>
        </w:rPr>
        <w:t>Project:</w:t>
      </w:r>
      <w:r w:rsidRPr="00D736CC">
        <w:t xml:space="preserve"> Campus Events Hub</w:t>
      </w:r>
      <w:r w:rsidRPr="00D736CC">
        <w:br/>
      </w:r>
      <w:r w:rsidRPr="00D736CC">
        <w:rPr>
          <w:b/>
        </w:rPr>
        <w:t>Project Period:</w:t>
      </w:r>
      <w:r w:rsidRPr="00D736CC">
        <w:t xml:space="preserve"> 15/07/2026–09/08/2026</w:t>
      </w:r>
    </w:p>
    <w:p w14:paraId="78FEB73B" w14:textId="77777777" w:rsidR="00D736CC" w:rsidRPr="00D736CC" w:rsidRDefault="00D736CC" w:rsidP="00D736CC">
      <w:pPr>
        <w:pStyle w:val="Style1"/>
        <w:spacing w:after="240" w:line="360" w:lineRule="auto"/>
        <w:jc w:val="both"/>
      </w:pPr>
      <w:r w:rsidRPr="00D736CC">
        <w:rPr>
          <w:b/>
        </w:rPr>
        <w:t>Work Completed This Period</w:t>
      </w:r>
    </w:p>
    <w:p w14:paraId="5EC842E6" w14:textId="77777777" w:rsidR="00D736CC" w:rsidRPr="00D736CC" w:rsidRDefault="00D736CC" w:rsidP="00D736CC">
      <w:pPr>
        <w:pStyle w:val="Style1"/>
        <w:spacing w:after="240" w:line="360" w:lineRule="auto"/>
        <w:jc w:val="both"/>
      </w:pPr>
      <w:r w:rsidRPr="00D736CC">
        <w:t>By the end of Week 3, our group completed the main structure and most core functions of the Campus Events Hub website. We created the shared header, navigation bar, footer, and external CSS stylesheet to maintain a consistent design across all pages. We also developed the Home page, Events page, Event Details page, Registration page, Registrations List page, and About/Contact page.</w:t>
      </w:r>
    </w:p>
    <w:p w14:paraId="43BB641F" w14:textId="77777777" w:rsidR="00D736CC" w:rsidRPr="00D736CC" w:rsidRDefault="00D736CC" w:rsidP="00D736CC">
      <w:pPr>
        <w:pStyle w:val="Style1"/>
        <w:spacing w:after="240" w:line="360" w:lineRule="auto"/>
        <w:jc w:val="both"/>
      </w:pPr>
      <w:r w:rsidRPr="00D736CC">
        <w:t>The MySQL database was created with separate tables for events and student registrations. We added realistic campus events suitable for Saudi Arabia and connected the PHP pages to the database. The event details page retrieves a selected event using a GET parameter, while the registration form processes POST data, validates the student’s information, and stores valid registrations.</w:t>
      </w:r>
    </w:p>
    <w:p w14:paraId="06FCC8B1" w14:textId="77777777" w:rsidR="00D736CC" w:rsidRPr="00D736CC" w:rsidRDefault="00D736CC" w:rsidP="00D736CC">
      <w:pPr>
        <w:pStyle w:val="Style1"/>
        <w:spacing w:after="240" w:line="360" w:lineRule="auto"/>
        <w:jc w:val="both"/>
      </w:pPr>
      <w:r w:rsidRPr="00D736CC">
        <w:rPr>
          <w:b/>
        </w:rPr>
        <w:t>Key Decision Made</w:t>
      </w:r>
    </w:p>
    <w:p w14:paraId="2AABD018" w14:textId="77777777" w:rsidR="00D736CC" w:rsidRPr="00D736CC" w:rsidRDefault="00D736CC" w:rsidP="00D736CC">
      <w:pPr>
        <w:pStyle w:val="Style1"/>
        <w:spacing w:after="240" w:line="360" w:lineRule="auto"/>
        <w:jc w:val="both"/>
      </w:pPr>
      <w:r w:rsidRPr="00D736CC">
        <w:t>One key decision was to use a MySQL database rather than a CSV or text file. Although a CSV file would have been quicker to create, the database provides better organization, allows relationships between events and registrations, and makes it easier to retrieve and display data using queries and joins. This approach also satisfies the project’s database requirements more effectively.</w:t>
      </w:r>
    </w:p>
    <w:p w14:paraId="1C5AFF7D" w14:textId="77777777" w:rsidR="00D736CC" w:rsidRPr="00D736CC" w:rsidRDefault="00D736CC" w:rsidP="00D736CC">
      <w:pPr>
        <w:pStyle w:val="Style1"/>
        <w:spacing w:after="240" w:line="360" w:lineRule="auto"/>
        <w:jc w:val="both"/>
      </w:pPr>
      <w:r w:rsidRPr="00D736CC">
        <w:rPr>
          <w:b/>
        </w:rPr>
        <w:t>Problem Encountered</w:t>
      </w:r>
    </w:p>
    <w:p w14:paraId="6A081EEC" w14:textId="77777777" w:rsidR="00D736CC" w:rsidRPr="00D736CC" w:rsidRDefault="00D736CC" w:rsidP="00D736CC">
      <w:pPr>
        <w:pStyle w:val="Style1"/>
        <w:spacing w:after="240" w:line="360" w:lineRule="auto"/>
        <w:jc w:val="both"/>
      </w:pPr>
      <w:r w:rsidRPr="00D736CC">
        <w:t>A problem occurred when the selected event was not automatically displayed correctly on the registration page. The issue was caused by inconsistent handling of the event ID passed through the URL. We resolved it by validating the GET value, comparing it with the available database records, and marking the correct option as selected in the event dropdown.</w:t>
      </w:r>
    </w:p>
    <w:p w14:paraId="54972CA2" w14:textId="77777777" w:rsidR="00D736CC" w:rsidRPr="00D736CC" w:rsidRDefault="00D736CC" w:rsidP="00D736CC">
      <w:pPr>
        <w:pStyle w:val="Style1"/>
        <w:spacing w:after="240" w:line="360" w:lineRule="auto"/>
        <w:jc w:val="both"/>
      </w:pPr>
      <w:r w:rsidRPr="00D736CC">
        <w:rPr>
          <w:b/>
        </w:rPr>
        <w:t>Plan for the Next Period</w:t>
      </w:r>
    </w:p>
    <w:p w14:paraId="46982814" w14:textId="77777777" w:rsidR="00D736CC" w:rsidRPr="00D736CC" w:rsidRDefault="00D736CC" w:rsidP="00D736CC">
      <w:pPr>
        <w:pStyle w:val="Style1"/>
        <w:spacing w:after="240" w:line="360" w:lineRule="auto"/>
        <w:jc w:val="both"/>
      </w:pPr>
      <w:r w:rsidRPr="00D736CC">
        <w:t>During the next period, we will complete final testing and improve the website’s presentation. We will test all forms, database queries, navigation links, mobile responsiveness, and error messages. We will also review the code for formatting, comments, security escaping, and consistency before preparing screenshots, documentation, and the final submission.</w:t>
      </w:r>
    </w:p>
    <w:p w14:paraId="56467050" w14:textId="77777777" w:rsidR="00D736CC" w:rsidRPr="00D736CC" w:rsidRDefault="00D736CC" w:rsidP="00D736CC">
      <w:pPr>
        <w:pStyle w:val="Style1"/>
        <w:spacing w:after="240" w:line="360" w:lineRule="auto"/>
        <w:jc w:val="both"/>
      </w:pPr>
      <w:r w:rsidRPr="00D736CC">
        <w:rPr>
          <w:b/>
        </w:rPr>
        <w:t>Group Members’ Participation</w:t>
      </w:r>
    </w:p>
    <w:p w14:paraId="674FA03A" w14:textId="77777777" w:rsidR="00D736CC" w:rsidRPr="00D736CC" w:rsidRDefault="00D736CC" w:rsidP="00D736CC">
      <w:pPr>
        <w:pStyle w:val="Style1"/>
        <w:numPr>
          <w:ilvl w:val="0"/>
          <w:numId w:val="33"/>
        </w:numPr>
        <w:spacing w:after="240" w:line="360" w:lineRule="auto"/>
        <w:jc w:val="both"/>
      </w:pPr>
      <w:r w:rsidRPr="00D736CC">
        <w:rPr>
          <w:b/>
        </w:rPr>
        <w:t>Naje Alanazi:</w:t>
      </w:r>
      <w:r w:rsidRPr="00D736CC">
        <w:t xml:space="preserve"> Worked on the Home page, shared header, navigation bar, and overall page structure.</w:t>
      </w:r>
    </w:p>
    <w:p w14:paraId="74C2B1E0" w14:textId="77777777" w:rsidR="00D736CC" w:rsidRPr="00D736CC" w:rsidRDefault="00D736CC" w:rsidP="00D736CC">
      <w:pPr>
        <w:pStyle w:val="Style1"/>
        <w:numPr>
          <w:ilvl w:val="0"/>
          <w:numId w:val="33"/>
        </w:numPr>
        <w:spacing w:after="240" w:line="360" w:lineRule="auto"/>
        <w:jc w:val="both"/>
      </w:pPr>
      <w:r w:rsidRPr="00D736CC">
        <w:rPr>
          <w:b/>
        </w:rPr>
        <w:t>Tariq Alanazi:</w:t>
      </w:r>
      <w:r w:rsidRPr="00D736CC">
        <w:t xml:space="preserve"> Developed the Events and Event Details pages and helped prepare the sample event data.</w:t>
      </w:r>
    </w:p>
    <w:p w14:paraId="6C2ED249" w14:textId="77777777" w:rsidR="00D736CC" w:rsidRPr="00D736CC" w:rsidRDefault="00D736CC" w:rsidP="00D736CC">
      <w:pPr>
        <w:pStyle w:val="Style1"/>
        <w:numPr>
          <w:ilvl w:val="0"/>
          <w:numId w:val="33"/>
        </w:numPr>
        <w:spacing w:after="240" w:line="360" w:lineRule="auto"/>
        <w:jc w:val="both"/>
      </w:pPr>
      <w:r w:rsidRPr="00D736CC">
        <w:rPr>
          <w:b/>
        </w:rPr>
        <w:t>Azd Ahmed Rawah:</w:t>
      </w:r>
      <w:r w:rsidRPr="00D736CC">
        <w:t xml:space="preserve"> Created the registration form, server-side validation, and database insertion process.</w:t>
      </w:r>
    </w:p>
    <w:p w14:paraId="5B463AB8" w14:textId="77777777" w:rsidR="00D736CC" w:rsidRPr="00D736CC" w:rsidRDefault="00D736CC" w:rsidP="00D736CC">
      <w:pPr>
        <w:pStyle w:val="Style1"/>
        <w:numPr>
          <w:ilvl w:val="0"/>
          <w:numId w:val="33"/>
        </w:numPr>
        <w:spacing w:after="240" w:line="360" w:lineRule="auto"/>
        <w:jc w:val="both"/>
      </w:pPr>
      <w:r w:rsidRPr="00D736CC">
        <w:rPr>
          <w:b/>
        </w:rPr>
        <w:t>Nawaf Aldossari:</w:t>
      </w:r>
      <w:r w:rsidRPr="00D736CC">
        <w:t xml:space="preserve"> Worked on the Registrations List page, About/Contact page, responsive CSS, and website testing.</w:t>
      </w:r>
    </w:p>
    <w:p w14:paraId="6DCA8306" w14:textId="5CD8106F" w:rsidR="00661E8F" w:rsidRPr="00695FA4" w:rsidRDefault="00D736CC" w:rsidP="00695FA4">
      <w:pPr>
        <w:pStyle w:val="Style1"/>
        <w:spacing w:after="240" w:line="360" w:lineRule="auto"/>
        <w:jc w:val="both"/>
      </w:pPr>
      <w:r w:rsidRPr="00D736CC">
        <w:t>All group members participated in reviewing the project, discussing design choices, and checking that the website met the required specifications.</w:t>
      </w:r>
    </w:p>
    <w:sectPr w:rsidR="00661E8F" w:rsidRPr="00695FA4">
      <w:headerReference w:type="default" r:id="rId15"/>
      <w:footerReference w:type="even" r:id="rId16"/>
      <w:footerReference w:type="default" r:id="rId17"/>
      <w:footerReference w:type="first" r:id="rId18"/>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E6552" w14:textId="77777777" w:rsidR="00744B97" w:rsidRDefault="00744B97">
      <w:pPr>
        <w:spacing w:after="0" w:line="240" w:lineRule="auto"/>
      </w:pPr>
      <w:r>
        <w:separator/>
      </w:r>
    </w:p>
    <w:p w14:paraId="2D71CCFD" w14:textId="77777777" w:rsidR="00744B97" w:rsidRDefault="00744B97"/>
    <w:p w14:paraId="01D1C35B" w14:textId="77777777" w:rsidR="00744B97" w:rsidRDefault="00744B97"/>
  </w:endnote>
  <w:endnote w:type="continuationSeparator" w:id="0">
    <w:p w14:paraId="23CF3611" w14:textId="77777777" w:rsidR="00744B97" w:rsidRDefault="00744B97">
      <w:pPr>
        <w:spacing w:after="0" w:line="240" w:lineRule="auto"/>
      </w:pPr>
      <w:r>
        <w:continuationSeparator/>
      </w:r>
    </w:p>
    <w:p w14:paraId="5F59F481" w14:textId="77777777" w:rsidR="00744B97" w:rsidRDefault="00744B97"/>
    <w:p w14:paraId="1905D9E6" w14:textId="77777777" w:rsidR="00744B97" w:rsidRDefault="00744B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CD983" w14:textId="3D16C038" w:rsidR="004F777A" w:rsidRDefault="004F777A">
    <w:pPr>
      <w:pStyle w:val="Footer"/>
    </w:pPr>
    <w:r>
      <w:rPr>
        <w:noProof/>
      </w:rPr>
      <mc:AlternateContent>
        <mc:Choice Requires="wps">
          <w:drawing>
            <wp:anchor distT="0" distB="0" distL="0" distR="0" simplePos="0" relativeHeight="251663360" behindDoc="0" locked="0" layoutInCell="1" allowOverlap="1" wp14:anchorId="2CD8F45E" wp14:editId="2EA9D6DF">
              <wp:simplePos x="635" y="635"/>
              <wp:positionH relativeFrom="page">
                <wp:align>left</wp:align>
              </wp:positionH>
              <wp:positionV relativeFrom="page">
                <wp:align>bottom</wp:align>
              </wp:positionV>
              <wp:extent cx="1076960" cy="407670"/>
              <wp:effectExtent l="0" t="0" r="8890" b="0"/>
              <wp:wrapNone/>
              <wp:docPr id="425281675" name="Text Box 1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41AEDFF5" w14:textId="6CD286BA"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D8F45E" id="_x0000_t202" coordsize="21600,21600" o:spt="202" path="m,l,21600r21600,l21600,xe">
              <v:stroke joinstyle="miter"/>
              <v:path gradientshapeok="t" o:connecttype="rect"/>
            </v:shapetype>
            <v:shape id="Text Box 16" o:spid="_x0000_s1033" type="#_x0000_t202" alt="Restricted - مقيد " style="position:absolute;left:0;text-align:left;margin-left:0;margin-top:0;width:84.8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" filled="f" stroked="f">
              <v:textbox style="mso-fit-shape-to-text:t" inset="20pt,0,0,15pt">
                <w:txbxContent>
                  <w:p w14:paraId="41AEDFF5" w14:textId="6CD286BA"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67FD5" w14:textId="085A2328" w:rsidR="004F777A" w:rsidRDefault="004F777A">
    <w:pPr>
      <w:pStyle w:val="Footer"/>
    </w:pPr>
    <w:r>
      <w:rPr>
        <w:noProof/>
      </w:rPr>
      <mc:AlternateContent>
        <mc:Choice Requires="wps">
          <w:drawing>
            <wp:anchor distT="0" distB="0" distL="0" distR="0" simplePos="0" relativeHeight="251664384" behindDoc="0" locked="0" layoutInCell="1" allowOverlap="1" wp14:anchorId="0503706E" wp14:editId="02D4E297">
              <wp:simplePos x="1965325" y="9455150"/>
              <wp:positionH relativeFrom="page">
                <wp:align>left</wp:align>
              </wp:positionH>
              <wp:positionV relativeFrom="page">
                <wp:align>bottom</wp:align>
              </wp:positionV>
              <wp:extent cx="1076960" cy="407670"/>
              <wp:effectExtent l="0" t="0" r="8890" b="0"/>
              <wp:wrapNone/>
              <wp:docPr id="1737836624" name="Text Box 17"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0470DCB8" w14:textId="78D020DC"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503706E" id="_x0000_t202" coordsize="21600,21600" o:spt="202" path="m,l,21600r21600,l21600,xe">
              <v:stroke joinstyle="miter"/>
              <v:path gradientshapeok="t" o:connecttype="rect"/>
            </v:shapetype>
            <v:shape id="Text Box 17" o:spid="_x0000_s1034" type="#_x0000_t202" alt="Restricted - مقيد " style="position:absolute;left:0;text-align:left;margin-left:0;margin-top:0;width:84.8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" filled="f" stroked="f">
              <v:textbox style="mso-fit-shape-to-text:t" inset="20pt,0,0,15pt">
                <w:txbxContent>
                  <w:p w14:paraId="0470DCB8" w14:textId="78D020DC"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ABEC7" w14:textId="72EB571E" w:rsidR="004F777A" w:rsidRDefault="004F777A">
    <w:pPr>
      <w:pStyle w:val="Footer"/>
    </w:pPr>
    <w:r>
      <w:rPr>
        <w:noProof/>
      </w:rPr>
      <mc:AlternateContent>
        <mc:Choice Requires="wps">
          <w:drawing>
            <wp:anchor distT="0" distB="0" distL="0" distR="0" simplePos="0" relativeHeight="251662336" behindDoc="0" locked="0" layoutInCell="1" allowOverlap="1" wp14:anchorId="497A11A2" wp14:editId="3DE4A7AE">
              <wp:simplePos x="1966595" y="9455785"/>
              <wp:positionH relativeFrom="page">
                <wp:align>left</wp:align>
              </wp:positionH>
              <wp:positionV relativeFrom="page">
                <wp:align>bottom</wp:align>
              </wp:positionV>
              <wp:extent cx="1076960" cy="407670"/>
              <wp:effectExtent l="0" t="0" r="8890" b="0"/>
              <wp:wrapNone/>
              <wp:docPr id="1716211794" name="Text Box 15"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4D3F7B20" w14:textId="17636374"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97A11A2" id="_x0000_t202" coordsize="21600,21600" o:spt="202" path="m,l,21600r21600,l21600,xe">
              <v:stroke joinstyle="miter"/>
              <v:path gradientshapeok="t" o:connecttype="rect"/>
            </v:shapetype>
            <v:shape id="_x0000_s1035" type="#_x0000_t202" alt="Restricted - مقيد " style="position:absolute;left:0;text-align:left;margin-left:0;margin-top:0;width:84.8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" filled="f" stroked="f">
              <v:textbox style="mso-fit-shape-to-text:t" inset="20pt,0,0,15pt">
                <w:txbxContent>
                  <w:p w14:paraId="4D3F7B20" w14:textId="17636374"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DD3C8" w14:textId="3ABF2B0F" w:rsidR="004F777A" w:rsidRDefault="004F777A">
    <w:pPr>
      <w:pStyle w:val="Footer"/>
    </w:pPr>
    <w:r>
      <w:rPr>
        <w:noProof/>
      </w:rPr>
      <mc:AlternateContent>
        <mc:Choice Requires="wps">
          <w:drawing>
            <wp:anchor distT="0" distB="0" distL="0" distR="0" simplePos="0" relativeHeight="251666432" behindDoc="0" locked="0" layoutInCell="1" allowOverlap="1" wp14:anchorId="52E3B36B" wp14:editId="492DB454">
              <wp:simplePos x="635" y="635"/>
              <wp:positionH relativeFrom="page">
                <wp:align>left</wp:align>
              </wp:positionH>
              <wp:positionV relativeFrom="page">
                <wp:align>bottom</wp:align>
              </wp:positionV>
              <wp:extent cx="1076960" cy="407670"/>
              <wp:effectExtent l="0" t="0" r="8890" b="0"/>
              <wp:wrapNone/>
              <wp:docPr id="475473853" name="Text Box 1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633747DD" w14:textId="5ACCDA33"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E3B36B" id="_x0000_t202" coordsize="21600,21600" o:spt="202" path="m,l,21600r21600,l21600,xe">
              <v:stroke joinstyle="miter"/>
              <v:path gradientshapeok="t" o:connecttype="rect"/>
            </v:shapetype>
            <v:shape id="Text Box 19" o:spid="_x0000_s1036" type="#_x0000_t202" alt="Restricted - مقيد " style="position:absolute;left:0;text-align:left;margin-left:0;margin-top:0;width:84.8pt;height:32.1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" filled="f" stroked="f">
              <v:textbox style="mso-fit-shape-to-text:t" inset="20pt,0,0,15pt">
                <w:txbxContent>
                  <w:p w14:paraId="633747DD" w14:textId="5ACCDA33"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E0CE8" w14:textId="3BB5597D" w:rsidR="004F777A" w:rsidRDefault="004F777A">
    <w:pPr>
      <w:pStyle w:val="Footer"/>
    </w:pPr>
    <w:r>
      <w:rPr>
        <w:noProof/>
      </w:rPr>
      <mc:AlternateContent>
        <mc:Choice Requires="wps">
          <w:drawing>
            <wp:anchor distT="0" distB="0" distL="0" distR="0" simplePos="0" relativeHeight="251667456" behindDoc="0" locked="0" layoutInCell="1" allowOverlap="1" wp14:anchorId="3736E036" wp14:editId="1DAFE035">
              <wp:simplePos x="1965325" y="9455150"/>
              <wp:positionH relativeFrom="page">
                <wp:align>left</wp:align>
              </wp:positionH>
              <wp:positionV relativeFrom="page">
                <wp:align>bottom</wp:align>
              </wp:positionV>
              <wp:extent cx="1076960" cy="407670"/>
              <wp:effectExtent l="0" t="0" r="8890" b="0"/>
              <wp:wrapNone/>
              <wp:docPr id="101775694" name="Text Box 2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2A0FD3AE" w14:textId="3C389181"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736E036" id="_x0000_t202" coordsize="21600,21600" o:spt="202" path="m,l,21600r21600,l21600,xe">
              <v:stroke joinstyle="miter"/>
              <v:path gradientshapeok="t" o:connecttype="rect"/>
            </v:shapetype>
            <v:shape id="Text Box 20" o:spid="_x0000_s1037" type="#_x0000_t202" alt="Restricted - مقيد " style="position:absolute;left:0;text-align:left;margin-left:0;margin-top:0;width:84.8pt;height:32.1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" filled="f" stroked="f">
              <v:textbox style="mso-fit-shape-to-text:t" inset="20pt,0,0,15pt">
                <w:txbxContent>
                  <w:p w14:paraId="2A0FD3AE" w14:textId="3C389181"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DE4F1" w14:textId="261752F3" w:rsidR="004F777A" w:rsidRDefault="004F777A">
    <w:pPr>
      <w:pStyle w:val="Footer"/>
    </w:pPr>
    <w:r>
      <w:rPr>
        <w:noProof/>
      </w:rPr>
      <mc:AlternateContent>
        <mc:Choice Requires="wps">
          <w:drawing>
            <wp:anchor distT="0" distB="0" distL="0" distR="0" simplePos="0" relativeHeight="251665408" behindDoc="0" locked="0" layoutInCell="1" allowOverlap="1" wp14:anchorId="67D60B6B" wp14:editId="2B7E10A4">
              <wp:simplePos x="635" y="635"/>
              <wp:positionH relativeFrom="page">
                <wp:align>left</wp:align>
              </wp:positionH>
              <wp:positionV relativeFrom="page">
                <wp:align>bottom</wp:align>
              </wp:positionV>
              <wp:extent cx="1076960" cy="407670"/>
              <wp:effectExtent l="0" t="0" r="8890" b="0"/>
              <wp:wrapNone/>
              <wp:docPr id="1556552258" name="Text Box 1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2C61AAE3" w14:textId="39E59DE9"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7D60B6B" id="_x0000_t202" coordsize="21600,21600" o:spt="202" path="m,l,21600r21600,l21600,xe">
              <v:stroke joinstyle="miter"/>
              <v:path gradientshapeok="t" o:connecttype="rect"/>
            </v:shapetype>
            <v:shape id="Text Box 18" o:spid="_x0000_s1038" type="#_x0000_t202" alt="Restricted - مقيد " style="position:absolute;left:0;text-align:left;margin-left:0;margin-top:0;width:84.8pt;height:32.1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" filled="f" stroked="f">
              <v:textbox style="mso-fit-shape-to-text:t" inset="20pt,0,0,15pt">
                <w:txbxContent>
                  <w:p w14:paraId="2C61AAE3" w14:textId="39E59DE9"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009DC" w14:textId="77777777" w:rsidR="00744B97" w:rsidRDefault="00744B97">
      <w:pPr>
        <w:spacing w:after="0" w:line="240" w:lineRule="auto"/>
      </w:pPr>
      <w:r>
        <w:separator/>
      </w:r>
    </w:p>
    <w:p w14:paraId="22170741" w14:textId="77777777" w:rsidR="00744B97" w:rsidRDefault="00744B97"/>
    <w:p w14:paraId="687E0348" w14:textId="77777777" w:rsidR="00744B97" w:rsidRDefault="00744B97"/>
  </w:footnote>
  <w:footnote w:type="continuationSeparator" w:id="0">
    <w:p w14:paraId="466D2B70" w14:textId="77777777" w:rsidR="00744B97" w:rsidRDefault="00744B97">
      <w:pPr>
        <w:spacing w:after="0" w:line="240" w:lineRule="auto"/>
      </w:pPr>
      <w:r>
        <w:continuationSeparator/>
      </w:r>
    </w:p>
    <w:p w14:paraId="65283383" w14:textId="77777777" w:rsidR="00744B97" w:rsidRDefault="00744B97"/>
    <w:p w14:paraId="524D21E6" w14:textId="77777777" w:rsidR="00744B97" w:rsidRDefault="00744B9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023848" w14:paraId="3522A8D6" w14:textId="77777777">
      <w:trPr>
        <w:trHeight w:hRule="exact" w:val="720"/>
        <w:jc w:val="right"/>
      </w:trPr>
      <w:tc>
        <w:tcPr>
          <w:tcW w:w="2088" w:type="dxa"/>
          <w:vAlign w:val="bottom"/>
        </w:tcPr>
        <w:p w14:paraId="400DF357" w14:textId="77777777" w:rsidR="00023848" w:rsidRDefault="00023848">
          <w:pPr>
            <w:pStyle w:val="Page"/>
          </w:pPr>
        </w:p>
      </w:tc>
      <w:tc>
        <w:tcPr>
          <w:tcW w:w="288" w:type="dxa"/>
          <w:vAlign w:val="bottom"/>
        </w:tcPr>
        <w:p w14:paraId="723D1B28" w14:textId="77777777" w:rsidR="00023848" w:rsidRDefault="00023848"/>
      </w:tc>
      <w:tc>
        <w:tcPr>
          <w:tcW w:w="8424" w:type="dxa"/>
          <w:vAlign w:val="bottom"/>
        </w:tcPr>
        <w:p w14:paraId="2D47C378" w14:textId="77777777" w:rsidR="00023848" w:rsidRDefault="00023848">
          <w:pPr>
            <w:pStyle w:val="InfoHeading"/>
          </w:pPr>
        </w:p>
      </w:tc>
    </w:tr>
    <w:tr w:rsidR="00023848" w14:paraId="643B5C9B" w14:textId="77777777">
      <w:trPr>
        <w:trHeight w:hRule="exact" w:val="86"/>
        <w:jc w:val="right"/>
      </w:trPr>
      <w:tc>
        <w:tcPr>
          <w:tcW w:w="2088" w:type="dxa"/>
          <w:shd w:val="clear" w:color="auto" w:fill="000000" w:themeFill="text1"/>
        </w:tcPr>
        <w:p w14:paraId="0DB3F635" w14:textId="77777777" w:rsidR="00023848" w:rsidRDefault="00023848">
          <w:pPr>
            <w:pStyle w:val="Header"/>
          </w:pPr>
        </w:p>
      </w:tc>
      <w:tc>
        <w:tcPr>
          <w:tcW w:w="288" w:type="dxa"/>
        </w:tcPr>
        <w:p w14:paraId="4BF90846" w14:textId="77777777" w:rsidR="00023848" w:rsidRDefault="00023848">
          <w:pPr>
            <w:pStyle w:val="Header"/>
          </w:pPr>
        </w:p>
      </w:tc>
      <w:tc>
        <w:tcPr>
          <w:tcW w:w="8424" w:type="dxa"/>
          <w:shd w:val="clear" w:color="auto" w:fill="000000" w:themeFill="text1"/>
        </w:tcPr>
        <w:p w14:paraId="2BBF4809" w14:textId="77777777" w:rsidR="00023848" w:rsidRDefault="00023848">
          <w:pPr>
            <w:pStyle w:val="Header"/>
          </w:pPr>
        </w:p>
      </w:tc>
    </w:tr>
  </w:tbl>
  <w:p w14:paraId="545C9042" w14:textId="77777777" w:rsidR="00023848" w:rsidRDefault="000238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023848" w:rsidRDefault="00023848"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2121908090" name="Picture 212190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023848" w:rsidRPr="00A02E4B" w:rsidRDefault="00023848" w:rsidP="00A02E4B">
    <w:pPr>
      <w:ind w:left="-2340"/>
      <w:rPr>
        <w:sz w:val="14"/>
        <w:szCs w:val="14"/>
      </w:rPr>
    </w:pPr>
    <w:r w:rsidRPr="00A02E4B">
      <w:rPr>
        <w:b/>
        <w:bCs/>
        <w:i/>
        <w:iCs/>
        <w:sz w:val="14"/>
        <w:szCs w:val="14"/>
      </w:rPr>
      <w:t>College of Computing and Informatics</w:t>
    </w:r>
    <w:r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40F9ACDA" id="Straight Connector 6" o:spid="_x0000_s1026" style="position:absolute;z-index:25166028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023848" w14:paraId="1A745506" w14:textId="77777777">
      <w:trPr>
        <w:trHeight w:hRule="exact" w:val="720"/>
        <w:jc w:val="right"/>
      </w:trPr>
      <w:tc>
        <w:tcPr>
          <w:tcW w:w="2088" w:type="dxa"/>
          <w:vAlign w:val="bottom"/>
        </w:tcPr>
        <w:p w14:paraId="72D0B137" w14:textId="396CBF3B" w:rsidR="00023848" w:rsidRDefault="00023848">
          <w:pPr>
            <w:pStyle w:val="Page"/>
          </w:pPr>
          <w:r>
            <w:t xml:space="preserve">Pg. </w:t>
          </w:r>
          <w:r>
            <w:fldChar w:fldCharType="begin"/>
          </w:r>
          <w:r>
            <w:instrText xml:space="preserve"> Page \# 0# </w:instrText>
          </w:r>
          <w:r>
            <w:fldChar w:fldCharType="separate"/>
          </w:r>
          <w:r>
            <w:t>01</w:t>
          </w:r>
          <w:r>
            <w:fldChar w:fldCharType="end"/>
          </w:r>
        </w:p>
      </w:tc>
      <w:tc>
        <w:tcPr>
          <w:tcW w:w="288" w:type="dxa"/>
          <w:vAlign w:val="bottom"/>
        </w:tcPr>
        <w:p w14:paraId="4B2B8CFB" w14:textId="77777777" w:rsidR="00023848" w:rsidRDefault="00023848"/>
      </w:tc>
      <w:tc>
        <w:tcPr>
          <w:tcW w:w="8424" w:type="dxa"/>
          <w:vAlign w:val="bottom"/>
        </w:tcPr>
        <w:p w14:paraId="60CC58B7" w14:textId="12894833" w:rsidR="00023848" w:rsidRDefault="00023848" w:rsidP="00B81983">
          <w:pPr>
            <w:pStyle w:val="InfoHeading"/>
            <w:jc w:val="left"/>
          </w:pPr>
          <w:r>
            <w:fldChar w:fldCharType="begin"/>
          </w:r>
          <w:r>
            <w:instrText xml:space="preserve"> If </w:instrText>
          </w:r>
          <w:r>
            <w:rPr>
              <w:noProof/>
            </w:rPr>
            <w:fldChar w:fldCharType="begin"/>
          </w:r>
          <w:r>
            <w:rPr>
              <w:noProof/>
            </w:rPr>
            <w:instrText xml:space="preserve"> STYLEREF “Heading 1”  </w:instrText>
          </w:r>
          <w:r>
            <w:rPr>
              <w:noProof/>
            </w:rPr>
            <w:fldChar w:fldCharType="separate"/>
          </w:r>
          <w:r w:rsidR="00695FA4">
            <w:rPr>
              <w:noProof/>
            </w:rPr>
            <w:instrText>Submission Guidelines and Instructions</w:instrText>
          </w:r>
          <w:r>
            <w:rPr>
              <w:noProof/>
            </w:rPr>
            <w:fldChar w:fldCharType="end"/>
          </w:r>
          <w:r>
            <w:instrText>&lt;&gt; “Error*” “</w:instrText>
          </w:r>
          <w:r>
            <w:rPr>
              <w:noProof/>
            </w:rPr>
            <w:fldChar w:fldCharType="begin"/>
          </w:r>
          <w:r>
            <w:rPr>
              <w:noProof/>
            </w:rPr>
            <w:instrText xml:space="preserve"> STYLEREF “Heading 1” </w:instrText>
          </w:r>
          <w:r>
            <w:rPr>
              <w:noProof/>
            </w:rPr>
            <w:fldChar w:fldCharType="separate"/>
          </w:r>
          <w:r w:rsidR="00695FA4">
            <w:rPr>
              <w:noProof/>
            </w:rPr>
            <w:instrText>Submission Guidelines and Instructions</w:instrText>
          </w:r>
          <w:r>
            <w:rPr>
              <w:noProof/>
            </w:rPr>
            <w:fldChar w:fldCharType="end"/>
          </w:r>
          <w:r>
            <w:instrText xml:space="preserve"> </w:instrText>
          </w:r>
          <w:r>
            <w:fldChar w:fldCharType="separate"/>
          </w:r>
          <w:r w:rsidR="00695FA4">
            <w:rPr>
              <w:noProof/>
            </w:rPr>
            <w:t xml:space="preserve">Submission Guidelines and Instructions </w:t>
          </w:r>
          <w:r>
            <w:fldChar w:fldCharType="end"/>
          </w:r>
        </w:p>
      </w:tc>
    </w:tr>
    <w:tr w:rsidR="00023848" w14:paraId="79ED1672" w14:textId="77777777">
      <w:trPr>
        <w:trHeight w:hRule="exact" w:val="86"/>
        <w:jc w:val="right"/>
      </w:trPr>
      <w:tc>
        <w:tcPr>
          <w:tcW w:w="2088" w:type="dxa"/>
          <w:shd w:val="clear" w:color="auto" w:fill="000000" w:themeFill="text1"/>
        </w:tcPr>
        <w:p w14:paraId="7BEE9A46" w14:textId="77777777" w:rsidR="00023848" w:rsidRDefault="00023848">
          <w:pPr>
            <w:rPr>
              <w:sz w:val="10"/>
            </w:rPr>
          </w:pPr>
        </w:p>
      </w:tc>
      <w:tc>
        <w:tcPr>
          <w:tcW w:w="288" w:type="dxa"/>
        </w:tcPr>
        <w:p w14:paraId="0BA15A22" w14:textId="77777777" w:rsidR="00023848" w:rsidRDefault="00023848">
          <w:pPr>
            <w:rPr>
              <w:sz w:val="10"/>
            </w:rPr>
          </w:pPr>
        </w:p>
      </w:tc>
      <w:tc>
        <w:tcPr>
          <w:tcW w:w="8424" w:type="dxa"/>
          <w:shd w:val="clear" w:color="auto" w:fill="000000" w:themeFill="text1"/>
        </w:tcPr>
        <w:p w14:paraId="480B70A4" w14:textId="77777777" w:rsidR="00023848" w:rsidRDefault="00023848">
          <w:pPr>
            <w:rPr>
              <w:sz w:val="10"/>
            </w:rPr>
          </w:pPr>
        </w:p>
      </w:tc>
    </w:tr>
  </w:tbl>
  <w:p w14:paraId="17830F93" w14:textId="77777777" w:rsidR="00023848" w:rsidRDefault="000238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3FE5C5E"/>
    <w:multiLevelType w:val="hybridMultilevel"/>
    <w:tmpl w:val="76BC9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7292A"/>
    <w:multiLevelType w:val="hybridMultilevel"/>
    <w:tmpl w:val="255CBA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E43E37"/>
    <w:multiLevelType w:val="hybridMultilevel"/>
    <w:tmpl w:val="927632C4"/>
    <w:lvl w:ilvl="0" w:tplc="E7DA55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651DC0"/>
    <w:multiLevelType w:val="multilevel"/>
    <w:tmpl w:val="F9A0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C0443"/>
    <w:multiLevelType w:val="multilevel"/>
    <w:tmpl w:val="8036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A4302"/>
    <w:multiLevelType w:val="hybridMultilevel"/>
    <w:tmpl w:val="DD9059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34176E"/>
    <w:multiLevelType w:val="hybridMultilevel"/>
    <w:tmpl w:val="38044332"/>
    <w:lvl w:ilvl="0" w:tplc="FFFFFFFF">
      <w:start w:val="1"/>
      <w:numFmt w:val="decimal"/>
      <w:lvlText w:val="%1."/>
      <w:lvlJc w:val="left"/>
      <w:pPr>
        <w:ind w:left="720" w:hanging="360"/>
      </w:pPr>
      <w:rPr>
        <w:rFonts w:hint="default"/>
      </w:rPr>
    </w:lvl>
    <w:lvl w:ilvl="1" w:tplc="6A54B558">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0575DAB"/>
    <w:multiLevelType w:val="hybridMultilevel"/>
    <w:tmpl w:val="6908B5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6243DB"/>
    <w:multiLevelType w:val="hybridMultilevel"/>
    <w:tmpl w:val="1088925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6E84689"/>
    <w:multiLevelType w:val="hybridMultilevel"/>
    <w:tmpl w:val="749E4A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7494E8C"/>
    <w:multiLevelType w:val="hybridMultilevel"/>
    <w:tmpl w:val="1F78C1C4"/>
    <w:lvl w:ilvl="0" w:tplc="04090003">
      <w:start w:val="1"/>
      <w:numFmt w:val="bullet"/>
      <w:lvlText w:val="o"/>
      <w:lvlJc w:val="left"/>
      <w:pPr>
        <w:ind w:left="720" w:hanging="360"/>
      </w:pPr>
      <w:rPr>
        <w:rFonts w:ascii="Courier New" w:hAnsi="Courier New" w:cs="Courier New" w:hint="default"/>
        <w:sz w:val="32"/>
        <w:szCs w:val="32"/>
      </w:rPr>
    </w:lvl>
    <w:lvl w:ilvl="1" w:tplc="FFFFFFFF">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93A607C"/>
    <w:multiLevelType w:val="hybridMultilevel"/>
    <w:tmpl w:val="E7541490"/>
    <w:lvl w:ilvl="0" w:tplc="FFFFFFFF">
      <w:start w:val="1"/>
      <w:numFmt w:val="decimal"/>
      <w:lvlText w:val="%1."/>
      <w:lvlJc w:val="left"/>
      <w:pPr>
        <w:ind w:left="720" w:hanging="360"/>
      </w:pPr>
      <w:rPr>
        <w:rFonts w:hint="default"/>
      </w:rPr>
    </w:lvl>
    <w:lvl w:ilvl="1" w:tplc="6A54B558">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3A03F05"/>
    <w:multiLevelType w:val="hybridMultilevel"/>
    <w:tmpl w:val="973ED1CA"/>
    <w:lvl w:ilvl="0" w:tplc="DE585EAE">
      <w:numFmt w:val="bullet"/>
      <w:lvlText w:val="•"/>
      <w:lvlJc w:val="left"/>
      <w:pPr>
        <w:ind w:left="720" w:hanging="72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5F366DF"/>
    <w:multiLevelType w:val="hybridMultilevel"/>
    <w:tmpl w:val="88C0D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7" w15:restartNumberingAfterBreak="0">
    <w:nsid w:val="4A2C2DB1"/>
    <w:multiLevelType w:val="hybridMultilevel"/>
    <w:tmpl w:val="C3C038A0"/>
    <w:lvl w:ilvl="0" w:tplc="FFFFFFFF">
      <w:start w:val="1"/>
      <w:numFmt w:val="decimal"/>
      <w:lvlText w:val="%1."/>
      <w:lvlJc w:val="left"/>
      <w:pPr>
        <w:ind w:left="720" w:hanging="360"/>
      </w:pPr>
      <w:rPr>
        <w:rFonts w:hint="default"/>
      </w:rPr>
    </w:lvl>
    <w:lvl w:ilvl="1" w:tplc="6A54B558">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DCA0CE9"/>
    <w:multiLevelType w:val="hybridMultilevel"/>
    <w:tmpl w:val="F402AA62"/>
    <w:lvl w:ilvl="0" w:tplc="0409000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4F040432"/>
    <w:multiLevelType w:val="hybridMultilevel"/>
    <w:tmpl w:val="1C6CD47E"/>
    <w:lvl w:ilvl="0" w:tplc="2A5A1BA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727D64"/>
    <w:multiLevelType w:val="multilevel"/>
    <w:tmpl w:val="7EC2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D7DA8"/>
    <w:multiLevelType w:val="hybridMultilevel"/>
    <w:tmpl w:val="BFB657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E71AB3"/>
    <w:multiLevelType w:val="multilevel"/>
    <w:tmpl w:val="02DA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304EE9"/>
    <w:multiLevelType w:val="multilevel"/>
    <w:tmpl w:val="FF24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766535"/>
    <w:multiLevelType w:val="hybridMultilevel"/>
    <w:tmpl w:val="E44CC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9625F8"/>
    <w:multiLevelType w:val="hybridMultilevel"/>
    <w:tmpl w:val="126AC744"/>
    <w:lvl w:ilvl="0" w:tplc="A34AFC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39464B"/>
    <w:multiLevelType w:val="hybridMultilevel"/>
    <w:tmpl w:val="BD98E0FE"/>
    <w:lvl w:ilvl="0" w:tplc="3452A2C8">
      <w:start w:val="1"/>
      <w:numFmt w:val="bullet"/>
      <w:lvlText w:val="•"/>
      <w:lvlJc w:val="left"/>
      <w:pPr>
        <w:ind w:left="480" w:hanging="240"/>
      </w:pPr>
    </w:lvl>
    <w:lvl w:ilvl="1" w:tplc="6F826738">
      <w:start w:val="1"/>
      <w:numFmt w:val="bullet"/>
      <w:lvlText w:val="◦"/>
      <w:lvlJc w:val="left"/>
      <w:pPr>
        <w:ind w:left="900" w:hanging="240"/>
      </w:pPr>
    </w:lvl>
    <w:lvl w:ilvl="2" w:tplc="50125B3E">
      <w:numFmt w:val="decimal"/>
      <w:lvlText w:val=""/>
      <w:lvlJc w:val="left"/>
    </w:lvl>
    <w:lvl w:ilvl="3" w:tplc="F44EEF02">
      <w:numFmt w:val="decimal"/>
      <w:lvlText w:val=""/>
      <w:lvlJc w:val="left"/>
    </w:lvl>
    <w:lvl w:ilvl="4" w:tplc="E1BC7D9C">
      <w:numFmt w:val="decimal"/>
      <w:lvlText w:val=""/>
      <w:lvlJc w:val="left"/>
    </w:lvl>
    <w:lvl w:ilvl="5" w:tplc="68D8A722">
      <w:numFmt w:val="decimal"/>
      <w:lvlText w:val=""/>
      <w:lvlJc w:val="left"/>
    </w:lvl>
    <w:lvl w:ilvl="6" w:tplc="480C563A">
      <w:numFmt w:val="decimal"/>
      <w:lvlText w:val=""/>
      <w:lvlJc w:val="left"/>
    </w:lvl>
    <w:lvl w:ilvl="7" w:tplc="6790595C">
      <w:numFmt w:val="decimal"/>
      <w:lvlText w:val=""/>
      <w:lvlJc w:val="left"/>
    </w:lvl>
    <w:lvl w:ilvl="8" w:tplc="9196AEE2">
      <w:numFmt w:val="decimal"/>
      <w:lvlText w:val=""/>
      <w:lvlJc w:val="left"/>
    </w:lvl>
  </w:abstractNum>
  <w:abstractNum w:abstractNumId="27" w15:restartNumberingAfterBreak="0">
    <w:nsid w:val="77460A99"/>
    <w:multiLevelType w:val="hybridMultilevel"/>
    <w:tmpl w:val="F16AF0A2"/>
    <w:lvl w:ilvl="0" w:tplc="6A54B558">
      <w:start w:val="1"/>
      <w:numFmt w:val="bullet"/>
      <w:lvlText w:val=""/>
      <w:lvlJc w:val="left"/>
      <w:pPr>
        <w:ind w:left="720" w:hanging="360"/>
      </w:pPr>
      <w:rPr>
        <w:rFonts w:ascii="Symbol" w:hAnsi="Symbol" w:hint="default"/>
        <w:sz w:val="32"/>
        <w:szCs w:val="32"/>
      </w:rPr>
    </w:lvl>
    <w:lvl w:ilvl="1" w:tplc="FFFFFFFF">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9DA79C7"/>
    <w:multiLevelType w:val="hybridMultilevel"/>
    <w:tmpl w:val="CBDEB930"/>
    <w:lvl w:ilvl="0" w:tplc="FFFFFFFF">
      <w:start w:val="1"/>
      <w:numFmt w:val="decimal"/>
      <w:lvlText w:val="%1."/>
      <w:lvlJc w:val="left"/>
      <w:pPr>
        <w:ind w:left="720" w:hanging="360"/>
      </w:pPr>
      <w:rPr>
        <w:rFonts w:hint="default"/>
      </w:rPr>
    </w:lvl>
    <w:lvl w:ilvl="1" w:tplc="6A54B558">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CD661B6"/>
    <w:multiLevelType w:val="hybridMultilevel"/>
    <w:tmpl w:val="89AC0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8219221">
    <w:abstractNumId w:val="0"/>
  </w:num>
  <w:num w:numId="2" w16cid:durableId="1434210122">
    <w:abstractNumId w:val="0"/>
    <w:lvlOverride w:ilvl="0">
      <w:startOverride w:val="1"/>
    </w:lvlOverride>
  </w:num>
  <w:num w:numId="3" w16cid:durableId="1819345172">
    <w:abstractNumId w:val="15"/>
  </w:num>
  <w:num w:numId="4" w16cid:durableId="1529486526">
    <w:abstractNumId w:val="0"/>
    <w:lvlOverride w:ilvl="0">
      <w:startOverride w:val="1"/>
    </w:lvlOverride>
  </w:num>
  <w:num w:numId="5" w16cid:durableId="903177005">
    <w:abstractNumId w:val="0"/>
    <w:lvlOverride w:ilvl="0">
      <w:startOverride w:val="1"/>
    </w:lvlOverride>
  </w:num>
  <w:num w:numId="6" w16cid:durableId="451946232">
    <w:abstractNumId w:val="16"/>
  </w:num>
  <w:num w:numId="7" w16cid:durableId="1784687753">
    <w:abstractNumId w:val="2"/>
  </w:num>
  <w:num w:numId="8" w16cid:durableId="965701846">
    <w:abstractNumId w:val="8"/>
  </w:num>
  <w:num w:numId="9" w16cid:durableId="1233395845">
    <w:abstractNumId w:val="25"/>
  </w:num>
  <w:num w:numId="10" w16cid:durableId="1384332665">
    <w:abstractNumId w:val="3"/>
  </w:num>
  <w:num w:numId="11" w16cid:durableId="1659533643">
    <w:abstractNumId w:val="28"/>
  </w:num>
  <w:num w:numId="12" w16cid:durableId="1869294240">
    <w:abstractNumId w:val="7"/>
  </w:num>
  <w:num w:numId="13" w16cid:durableId="1811053636">
    <w:abstractNumId w:val="12"/>
  </w:num>
  <w:num w:numId="14" w16cid:durableId="784621160">
    <w:abstractNumId w:val="17"/>
  </w:num>
  <w:num w:numId="15" w16cid:durableId="355467779">
    <w:abstractNumId w:val="27"/>
  </w:num>
  <w:num w:numId="16" w16cid:durableId="1081219649">
    <w:abstractNumId w:val="18"/>
  </w:num>
  <w:num w:numId="17" w16cid:durableId="732968276">
    <w:abstractNumId w:val="11"/>
  </w:num>
  <w:num w:numId="18" w16cid:durableId="2122919960">
    <w:abstractNumId w:val="21"/>
  </w:num>
  <w:num w:numId="19" w16cid:durableId="37121728">
    <w:abstractNumId w:val="13"/>
  </w:num>
  <w:num w:numId="20" w16cid:durableId="872308263">
    <w:abstractNumId w:val="1"/>
  </w:num>
  <w:num w:numId="21" w16cid:durableId="1453938811">
    <w:abstractNumId w:val="10"/>
  </w:num>
  <w:num w:numId="22" w16cid:durableId="2094470250">
    <w:abstractNumId w:val="6"/>
  </w:num>
  <w:num w:numId="23" w16cid:durableId="1302923836">
    <w:abstractNumId w:val="14"/>
  </w:num>
  <w:num w:numId="24" w16cid:durableId="1646735605">
    <w:abstractNumId w:val="24"/>
  </w:num>
  <w:num w:numId="25" w16cid:durableId="983435734">
    <w:abstractNumId w:val="29"/>
  </w:num>
  <w:num w:numId="26" w16cid:durableId="1031151321">
    <w:abstractNumId w:val="19"/>
  </w:num>
  <w:num w:numId="27" w16cid:durableId="1916931996">
    <w:abstractNumId w:val="9"/>
  </w:num>
  <w:num w:numId="28" w16cid:durableId="90862503">
    <w:abstractNumId w:val="20"/>
  </w:num>
  <w:num w:numId="29" w16cid:durableId="1430008640">
    <w:abstractNumId w:val="5"/>
  </w:num>
  <w:num w:numId="30" w16cid:durableId="1004941932">
    <w:abstractNumId w:val="23"/>
  </w:num>
  <w:num w:numId="31" w16cid:durableId="254021342">
    <w:abstractNumId w:val="22"/>
  </w:num>
  <w:num w:numId="32" w16cid:durableId="1626039518">
    <w:abstractNumId w:val="26"/>
    <w:lvlOverride w:ilvl="0">
      <w:startOverride w:val="1"/>
    </w:lvlOverride>
  </w:num>
  <w:num w:numId="33" w16cid:durableId="14771891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14E5E"/>
    <w:rsid w:val="00021E60"/>
    <w:rsid w:val="00023848"/>
    <w:rsid w:val="00024910"/>
    <w:rsid w:val="00025D9B"/>
    <w:rsid w:val="00034555"/>
    <w:rsid w:val="00035CD4"/>
    <w:rsid w:val="00036D1D"/>
    <w:rsid w:val="00051007"/>
    <w:rsid w:val="000530C6"/>
    <w:rsid w:val="00062252"/>
    <w:rsid w:val="00063E7E"/>
    <w:rsid w:val="00071F30"/>
    <w:rsid w:val="000875E3"/>
    <w:rsid w:val="000A2718"/>
    <w:rsid w:val="000B4882"/>
    <w:rsid w:val="000D1243"/>
    <w:rsid w:val="000D22A0"/>
    <w:rsid w:val="000D4C6B"/>
    <w:rsid w:val="000E2631"/>
    <w:rsid w:val="000E3EF6"/>
    <w:rsid w:val="000F1E1C"/>
    <w:rsid w:val="001174C5"/>
    <w:rsid w:val="0012745A"/>
    <w:rsid w:val="001508E3"/>
    <w:rsid w:val="00153B1C"/>
    <w:rsid w:val="001779AF"/>
    <w:rsid w:val="00191B8A"/>
    <w:rsid w:val="0019403A"/>
    <w:rsid w:val="001960A4"/>
    <w:rsid w:val="001B1FCA"/>
    <w:rsid w:val="001B698D"/>
    <w:rsid w:val="001C53C3"/>
    <w:rsid w:val="001F4CA4"/>
    <w:rsid w:val="002027A1"/>
    <w:rsid w:val="00206680"/>
    <w:rsid w:val="00251D1B"/>
    <w:rsid w:val="0027269F"/>
    <w:rsid w:val="002B7A24"/>
    <w:rsid w:val="003028F6"/>
    <w:rsid w:val="00312460"/>
    <w:rsid w:val="003146CB"/>
    <w:rsid w:val="00324256"/>
    <w:rsid w:val="003250BF"/>
    <w:rsid w:val="00341020"/>
    <w:rsid w:val="003453DB"/>
    <w:rsid w:val="00350570"/>
    <w:rsid w:val="00353412"/>
    <w:rsid w:val="003562F8"/>
    <w:rsid w:val="00373F57"/>
    <w:rsid w:val="00392326"/>
    <w:rsid w:val="00393BE5"/>
    <w:rsid w:val="00394974"/>
    <w:rsid w:val="00394E75"/>
    <w:rsid w:val="003A7184"/>
    <w:rsid w:val="003C4083"/>
    <w:rsid w:val="003F7E62"/>
    <w:rsid w:val="00402BFC"/>
    <w:rsid w:val="00421550"/>
    <w:rsid w:val="0042578E"/>
    <w:rsid w:val="004408DF"/>
    <w:rsid w:val="00441B70"/>
    <w:rsid w:val="004620C0"/>
    <w:rsid w:val="00462A92"/>
    <w:rsid w:val="00477B2E"/>
    <w:rsid w:val="004840C2"/>
    <w:rsid w:val="00491C52"/>
    <w:rsid w:val="00496101"/>
    <w:rsid w:val="00497408"/>
    <w:rsid w:val="004B7324"/>
    <w:rsid w:val="004C58F7"/>
    <w:rsid w:val="004D2E64"/>
    <w:rsid w:val="004D73EE"/>
    <w:rsid w:val="004E7C06"/>
    <w:rsid w:val="004E7CBE"/>
    <w:rsid w:val="004F777A"/>
    <w:rsid w:val="00513F37"/>
    <w:rsid w:val="00517329"/>
    <w:rsid w:val="00521314"/>
    <w:rsid w:val="00542A84"/>
    <w:rsid w:val="005532B5"/>
    <w:rsid w:val="005654C0"/>
    <w:rsid w:val="0058366B"/>
    <w:rsid w:val="0058689F"/>
    <w:rsid w:val="005A0D5D"/>
    <w:rsid w:val="005A2CB4"/>
    <w:rsid w:val="005A3676"/>
    <w:rsid w:val="005B23E2"/>
    <w:rsid w:val="005B301B"/>
    <w:rsid w:val="005C3A69"/>
    <w:rsid w:val="005D1227"/>
    <w:rsid w:val="00612049"/>
    <w:rsid w:val="0062477A"/>
    <w:rsid w:val="006272BE"/>
    <w:rsid w:val="006301F4"/>
    <w:rsid w:val="00631BBD"/>
    <w:rsid w:val="00660AE8"/>
    <w:rsid w:val="00661E8F"/>
    <w:rsid w:val="00675688"/>
    <w:rsid w:val="006937FB"/>
    <w:rsid w:val="00695FA4"/>
    <w:rsid w:val="006A68D1"/>
    <w:rsid w:val="006B390A"/>
    <w:rsid w:val="006C507D"/>
    <w:rsid w:val="006D4BB0"/>
    <w:rsid w:val="006D608E"/>
    <w:rsid w:val="00702C07"/>
    <w:rsid w:val="00744B97"/>
    <w:rsid w:val="0075090C"/>
    <w:rsid w:val="00750B31"/>
    <w:rsid w:val="00763FB6"/>
    <w:rsid w:val="00766492"/>
    <w:rsid w:val="0077027A"/>
    <w:rsid w:val="00783C35"/>
    <w:rsid w:val="00794C74"/>
    <w:rsid w:val="007B0981"/>
    <w:rsid w:val="007B3501"/>
    <w:rsid w:val="007E0D01"/>
    <w:rsid w:val="007E2442"/>
    <w:rsid w:val="007E33D4"/>
    <w:rsid w:val="007E5ACA"/>
    <w:rsid w:val="007F7DC6"/>
    <w:rsid w:val="008009B5"/>
    <w:rsid w:val="00822BAC"/>
    <w:rsid w:val="0082494E"/>
    <w:rsid w:val="00831010"/>
    <w:rsid w:val="00850213"/>
    <w:rsid w:val="00850687"/>
    <w:rsid w:val="00871BBE"/>
    <w:rsid w:val="00886CC4"/>
    <w:rsid w:val="008900BA"/>
    <w:rsid w:val="008A38CC"/>
    <w:rsid w:val="008B67F8"/>
    <w:rsid w:val="008C453E"/>
    <w:rsid w:val="008D6493"/>
    <w:rsid w:val="008E245F"/>
    <w:rsid w:val="008F1BD3"/>
    <w:rsid w:val="008F4F46"/>
    <w:rsid w:val="00902578"/>
    <w:rsid w:val="00925156"/>
    <w:rsid w:val="00930D8D"/>
    <w:rsid w:val="00937F04"/>
    <w:rsid w:val="009565C2"/>
    <w:rsid w:val="00966585"/>
    <w:rsid w:val="00975C59"/>
    <w:rsid w:val="00977287"/>
    <w:rsid w:val="00982EEA"/>
    <w:rsid w:val="00986F59"/>
    <w:rsid w:val="00995543"/>
    <w:rsid w:val="009B0716"/>
    <w:rsid w:val="009C4FE7"/>
    <w:rsid w:val="009D1907"/>
    <w:rsid w:val="009D6F1F"/>
    <w:rsid w:val="009D7CF0"/>
    <w:rsid w:val="009F0B17"/>
    <w:rsid w:val="009F7358"/>
    <w:rsid w:val="00A02E4B"/>
    <w:rsid w:val="00A24678"/>
    <w:rsid w:val="00A32274"/>
    <w:rsid w:val="00A424A0"/>
    <w:rsid w:val="00A43B64"/>
    <w:rsid w:val="00A63CB5"/>
    <w:rsid w:val="00A779D4"/>
    <w:rsid w:val="00A848AF"/>
    <w:rsid w:val="00A871A5"/>
    <w:rsid w:val="00AA03C6"/>
    <w:rsid w:val="00AA2E3F"/>
    <w:rsid w:val="00AB1146"/>
    <w:rsid w:val="00AB18E2"/>
    <w:rsid w:val="00AC4254"/>
    <w:rsid w:val="00AD41C2"/>
    <w:rsid w:val="00AE2A3F"/>
    <w:rsid w:val="00B01A63"/>
    <w:rsid w:val="00B0260E"/>
    <w:rsid w:val="00B11159"/>
    <w:rsid w:val="00B4784E"/>
    <w:rsid w:val="00B53A65"/>
    <w:rsid w:val="00B57D74"/>
    <w:rsid w:val="00B757AC"/>
    <w:rsid w:val="00B81983"/>
    <w:rsid w:val="00B916D5"/>
    <w:rsid w:val="00B924E4"/>
    <w:rsid w:val="00B92CC5"/>
    <w:rsid w:val="00BB12BD"/>
    <w:rsid w:val="00BC778F"/>
    <w:rsid w:val="00BE23E0"/>
    <w:rsid w:val="00BE498F"/>
    <w:rsid w:val="00BF0455"/>
    <w:rsid w:val="00BF3D56"/>
    <w:rsid w:val="00C001BE"/>
    <w:rsid w:val="00C00EF6"/>
    <w:rsid w:val="00C0328A"/>
    <w:rsid w:val="00C26D83"/>
    <w:rsid w:val="00C27B90"/>
    <w:rsid w:val="00C31584"/>
    <w:rsid w:val="00C32683"/>
    <w:rsid w:val="00C33C21"/>
    <w:rsid w:val="00C574A4"/>
    <w:rsid w:val="00C8382D"/>
    <w:rsid w:val="00CA0B02"/>
    <w:rsid w:val="00CB5E2C"/>
    <w:rsid w:val="00CC27FC"/>
    <w:rsid w:val="00CD4929"/>
    <w:rsid w:val="00CD7BE1"/>
    <w:rsid w:val="00CF052D"/>
    <w:rsid w:val="00D21851"/>
    <w:rsid w:val="00D277F8"/>
    <w:rsid w:val="00D27897"/>
    <w:rsid w:val="00D568E3"/>
    <w:rsid w:val="00D707B8"/>
    <w:rsid w:val="00D736CC"/>
    <w:rsid w:val="00D7388D"/>
    <w:rsid w:val="00D75802"/>
    <w:rsid w:val="00D9328B"/>
    <w:rsid w:val="00DD12F8"/>
    <w:rsid w:val="00DE230E"/>
    <w:rsid w:val="00E0235E"/>
    <w:rsid w:val="00E15976"/>
    <w:rsid w:val="00E27A4D"/>
    <w:rsid w:val="00E36FEB"/>
    <w:rsid w:val="00E500BB"/>
    <w:rsid w:val="00E51CCE"/>
    <w:rsid w:val="00E56E61"/>
    <w:rsid w:val="00E6480E"/>
    <w:rsid w:val="00E8497B"/>
    <w:rsid w:val="00EE33D2"/>
    <w:rsid w:val="00EF08D5"/>
    <w:rsid w:val="00EF7AF5"/>
    <w:rsid w:val="00F05724"/>
    <w:rsid w:val="00F12AC6"/>
    <w:rsid w:val="00F14B36"/>
    <w:rsid w:val="00F221FB"/>
    <w:rsid w:val="00F56DAE"/>
    <w:rsid w:val="00F6219A"/>
    <w:rsid w:val="00F63908"/>
    <w:rsid w:val="00F63FCE"/>
    <w:rsid w:val="00F77A72"/>
    <w:rsid w:val="00F84D59"/>
    <w:rsid w:val="00F854EF"/>
    <w:rsid w:val="00FB205F"/>
    <w:rsid w:val="00FB3FB6"/>
    <w:rsid w:val="00FB67FD"/>
    <w:rsid w:val="00FC00A1"/>
    <w:rsid w:val="00FC41D8"/>
    <w:rsid w:val="00FD6D5D"/>
    <w:rsid w:val="00FE48C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BB339051-4E4A-ED4B-B62D-951CD8FA0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CB5E2C"/>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qFormat/>
    <w:rsid w:val="001B698D"/>
    <w:pPr>
      <w:ind w:left="720"/>
      <w:contextualSpacing/>
    </w:pPr>
  </w:style>
  <w:style w:type="paragraph" w:styleId="BodyText">
    <w:name w:val="Body Text"/>
    <w:basedOn w:val="Normal"/>
    <w:link w:val="BodyTextChar"/>
    <w:uiPriority w:val="1"/>
    <w:qFormat/>
    <w:rsid w:val="00023848"/>
    <w:pPr>
      <w:widowControl w:val="0"/>
      <w:autoSpaceDE w:val="0"/>
      <w:autoSpaceDN w:val="0"/>
      <w:spacing w:after="0" w:line="240" w:lineRule="auto"/>
    </w:pPr>
    <w:rPr>
      <w:rFonts w:ascii="Cambria" w:eastAsia="Cambria" w:hAnsi="Cambria" w:cs="Cambria"/>
      <w:color w:val="auto"/>
      <w:sz w:val="24"/>
      <w:szCs w:val="24"/>
      <w:lang w:eastAsia="en-US"/>
    </w:rPr>
  </w:style>
  <w:style w:type="character" w:customStyle="1" w:styleId="BodyTextChar">
    <w:name w:val="Body Text Char"/>
    <w:basedOn w:val="DefaultParagraphFont"/>
    <w:link w:val="BodyText"/>
    <w:uiPriority w:val="1"/>
    <w:rsid w:val="00023848"/>
    <w:rPr>
      <w:rFonts w:ascii="Cambria" w:eastAsia="Cambria" w:hAnsi="Cambria" w:cs="Cambria"/>
      <w:color w:val="auto"/>
      <w:sz w:val="24"/>
      <w:szCs w:val="24"/>
      <w:lang w:eastAsia="en-US"/>
    </w:rPr>
  </w:style>
  <w:style w:type="character" w:customStyle="1" w:styleId="Heading3Char">
    <w:name w:val="Heading 3 Char"/>
    <w:basedOn w:val="DefaultParagraphFont"/>
    <w:link w:val="Heading3"/>
    <w:uiPriority w:val="1"/>
    <w:semiHidden/>
    <w:rsid w:val="00CB5E2C"/>
    <w:rPr>
      <w:rFonts w:asciiTheme="majorHAnsi" w:eastAsiaTheme="majorEastAsia" w:hAnsiTheme="majorHAnsi" w:cstheme="majorBidi"/>
      <w:color w:val="7F1D09" w:themeColor="accent1" w:themeShade="7F"/>
      <w:sz w:val="24"/>
      <w:szCs w:val="24"/>
    </w:rPr>
  </w:style>
  <w:style w:type="paragraph" w:customStyle="1" w:styleId="Style1">
    <w:name w:val="Style1"/>
    <w:basedOn w:val="Normal"/>
    <w:qFormat/>
    <w:rsid w:val="00051007"/>
    <w:pPr>
      <w:spacing w:after="0" w:line="276" w:lineRule="auto"/>
    </w:pPr>
    <w:rPr>
      <w:rFonts w:ascii="Times New Roman" w:eastAsiaTheme="majorEastAsia" w:hAnsi="Times New Roman" w:cs="Times New Roman"/>
      <w:bCs/>
      <w:color w:val="auto"/>
      <w:sz w:val="24"/>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95368652">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69504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789515684">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46139"/>
    <w:rsid w:val="00051231"/>
    <w:rsid w:val="000E2631"/>
    <w:rsid w:val="001A231E"/>
    <w:rsid w:val="001A632E"/>
    <w:rsid w:val="00207E49"/>
    <w:rsid w:val="002174B5"/>
    <w:rsid w:val="00324ACF"/>
    <w:rsid w:val="003363A3"/>
    <w:rsid w:val="00351A43"/>
    <w:rsid w:val="003D4645"/>
    <w:rsid w:val="00477B2E"/>
    <w:rsid w:val="004A7EE6"/>
    <w:rsid w:val="004E4011"/>
    <w:rsid w:val="00505371"/>
    <w:rsid w:val="005443A0"/>
    <w:rsid w:val="00553923"/>
    <w:rsid w:val="005654C0"/>
    <w:rsid w:val="0058366B"/>
    <w:rsid w:val="005A0D5D"/>
    <w:rsid w:val="005B23E2"/>
    <w:rsid w:val="005E024E"/>
    <w:rsid w:val="006400C0"/>
    <w:rsid w:val="00660EF5"/>
    <w:rsid w:val="00695677"/>
    <w:rsid w:val="006A4BD4"/>
    <w:rsid w:val="006A64A4"/>
    <w:rsid w:val="008009B5"/>
    <w:rsid w:val="008A4AE7"/>
    <w:rsid w:val="008C453E"/>
    <w:rsid w:val="00902777"/>
    <w:rsid w:val="00920ECF"/>
    <w:rsid w:val="00925156"/>
    <w:rsid w:val="00977680"/>
    <w:rsid w:val="009D1907"/>
    <w:rsid w:val="009F7358"/>
    <w:rsid w:val="00A53609"/>
    <w:rsid w:val="00A63CB5"/>
    <w:rsid w:val="00A6711E"/>
    <w:rsid w:val="00AA2E3F"/>
    <w:rsid w:val="00AC3A9C"/>
    <w:rsid w:val="00AE64A2"/>
    <w:rsid w:val="00B4602D"/>
    <w:rsid w:val="00C346F5"/>
    <w:rsid w:val="00C40158"/>
    <w:rsid w:val="00C711DA"/>
    <w:rsid w:val="00C77297"/>
    <w:rsid w:val="00C82562"/>
    <w:rsid w:val="00CC4875"/>
    <w:rsid w:val="00CC6F9F"/>
    <w:rsid w:val="00D248BA"/>
    <w:rsid w:val="00D56FB7"/>
    <w:rsid w:val="00DF2672"/>
    <w:rsid w:val="00E552F8"/>
    <w:rsid w:val="00EF7AF5"/>
    <w:rsid w:val="00F03AA6"/>
    <w:rsid w:val="00F076B8"/>
    <w:rsid w:val="00F7124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4</TotalTime>
  <Pages>8</Pages>
  <Words>1297</Words>
  <Characters>7395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Phase1 - Deadline: Sunday 26/07/2026 @ 23:59 Phase2 – Deadline: Sunday 09/08/2026 @ 23:59</dc:subject>
  <dc:creator>Dinesh Mavaluru</dc:creator>
  <cp:keywords/>
  <dc:description/>
  <cp:lastModifiedBy>Bp 1282</cp:lastModifiedBy>
  <cp:revision>9</cp:revision>
  <cp:lastPrinted>2022-02-16T16:04:00Z</cp:lastPrinted>
  <dcterms:created xsi:type="dcterms:W3CDTF">2026-07-19T16:28:00Z</dcterms:created>
  <dcterms:modified xsi:type="dcterms:W3CDTF">2026-07-25T16:16:00Z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664b5052,1959488b,67954850,5cc71a42,1c5727bd,610f94e</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2024-09-19T13:47:53Z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6c0d8083-661e-4555-a0b6-119472c9a842</vt:lpwstr>
  </property>
  <property fmtid="{D5CDD505-2E9C-101B-9397-08002B2CF9AE}" pid="12" name="MSIP_Label_b437834d-a884-421a-b14d-4e9522201396_ContentBits">
    <vt:lpwstr>2</vt:lpwstr>
  </property>
</Properties>
</file>